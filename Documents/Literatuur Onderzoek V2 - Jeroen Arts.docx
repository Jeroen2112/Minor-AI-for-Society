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6D39A" w14:textId="2EDF98C0" w:rsidR="00C6554A" w:rsidRPr="00A83DE2" w:rsidRDefault="00DF6104" w:rsidP="00292E41">
      <w:r w:rsidRPr="00A83DE2">
        <w:rPr>
          <w:noProof/>
        </w:rPr>
        <w:drawing>
          <wp:inline distT="0" distB="0" distL="0" distR="0" wp14:anchorId="52F3C7DA" wp14:editId="4EB4AD69">
            <wp:extent cx="5274310" cy="3633470"/>
            <wp:effectExtent l="0" t="0" r="2540" b="5080"/>
            <wp:docPr id="2" name="Afbeelding 2" descr="Machine learning in industry | ATRIA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in industry | ATRIA Innov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633470"/>
                    </a:xfrm>
                    <a:prstGeom prst="rect">
                      <a:avLst/>
                    </a:prstGeom>
                    <a:noFill/>
                    <a:ln>
                      <a:noFill/>
                    </a:ln>
                  </pic:spPr>
                </pic:pic>
              </a:graphicData>
            </a:graphic>
          </wp:inline>
        </w:drawing>
      </w:r>
    </w:p>
    <w:p w14:paraId="1D209550" w14:textId="7A968389" w:rsidR="00C6554A" w:rsidRPr="00A83DE2" w:rsidRDefault="00DF6104" w:rsidP="00C6554A">
      <w:pPr>
        <w:pStyle w:val="Titel"/>
      </w:pPr>
      <w:bookmarkStart w:id="0" w:name="_Hlk120192118"/>
      <w:r w:rsidRPr="00A83DE2">
        <w:t>Machine Learning</w:t>
      </w:r>
    </w:p>
    <w:p w14:paraId="537DF10B" w14:textId="77777777" w:rsidR="00DE483A" w:rsidRPr="00A83DE2" w:rsidRDefault="00DE483A" w:rsidP="00C6554A">
      <w:pPr>
        <w:pStyle w:val="Contactgegevens"/>
      </w:pPr>
    </w:p>
    <w:p w14:paraId="6D14AB2E" w14:textId="77777777" w:rsidR="00DE483A" w:rsidRPr="00A83DE2" w:rsidRDefault="00DE483A" w:rsidP="00C6554A">
      <w:pPr>
        <w:pStyle w:val="Contactgegevens"/>
      </w:pPr>
    </w:p>
    <w:p w14:paraId="125FF6ED" w14:textId="76E68C9F" w:rsidR="00DF6104" w:rsidRPr="00A83DE2" w:rsidRDefault="00DF6104" w:rsidP="00C6554A">
      <w:pPr>
        <w:pStyle w:val="Contactgegevens"/>
      </w:pPr>
      <w:r w:rsidRPr="00A83DE2">
        <w:t>Jeroen Arts</w:t>
      </w:r>
      <w:r w:rsidR="00C6554A" w:rsidRPr="00A83DE2">
        <w:rPr>
          <w:lang w:bidi="nl-NL"/>
        </w:rPr>
        <w:t xml:space="preserve"> |</w:t>
      </w:r>
      <w:r w:rsidRPr="00A83DE2">
        <w:rPr>
          <w:lang w:bidi="nl-NL"/>
        </w:rPr>
        <w:t xml:space="preserve"> Fontys Hogescholen Techniek en </w:t>
      </w:r>
      <w:r w:rsidR="000E318D" w:rsidRPr="00A83DE2">
        <w:rPr>
          <w:lang w:bidi="nl-NL"/>
        </w:rPr>
        <w:t>Logistiek</w:t>
      </w:r>
      <w:r w:rsidRPr="00A83DE2">
        <w:rPr>
          <w:lang w:bidi="nl-NL"/>
        </w:rPr>
        <w:t>, Mechatronica</w:t>
      </w:r>
      <w:r w:rsidR="00C6554A" w:rsidRPr="00A83DE2">
        <w:rPr>
          <w:lang w:bidi="nl-NL"/>
        </w:rPr>
        <w:t xml:space="preserve"> | </w:t>
      </w:r>
      <w:r w:rsidRPr="00A83DE2">
        <w:t>31-10-2022</w:t>
      </w:r>
    </w:p>
    <w:p w14:paraId="3071C4C1" w14:textId="77777777" w:rsidR="00DF6104" w:rsidRPr="00A83DE2" w:rsidRDefault="00DF6104" w:rsidP="00C6554A">
      <w:pPr>
        <w:pStyle w:val="Contactgegevens"/>
      </w:pPr>
    </w:p>
    <w:p w14:paraId="3525A8ED" w14:textId="445BD750" w:rsidR="00C6554A" w:rsidRPr="00A83DE2" w:rsidRDefault="00C6554A" w:rsidP="00C6554A">
      <w:pPr>
        <w:pStyle w:val="Contactgegevens"/>
      </w:pPr>
      <w:r w:rsidRPr="00A83DE2">
        <w:rPr>
          <w:lang w:bidi="nl-NL"/>
        </w:rPr>
        <w:br w:type="page"/>
      </w:r>
    </w:p>
    <w:p w14:paraId="7F06C4F7" w14:textId="62B21984" w:rsidR="002C74C0" w:rsidRPr="00A83DE2" w:rsidRDefault="00DF6104" w:rsidP="00DF6104">
      <w:pPr>
        <w:pStyle w:val="Kop1"/>
      </w:pPr>
      <w:bookmarkStart w:id="1" w:name="_Toc119501916"/>
      <w:bookmarkStart w:id="2" w:name="_Toc124161168"/>
      <w:bookmarkStart w:id="3" w:name="_Hlk120192123"/>
      <w:bookmarkEnd w:id="0"/>
      <w:r w:rsidRPr="00A83DE2">
        <w:lastRenderedPageBreak/>
        <w:t>Voorwoord</w:t>
      </w:r>
      <w:bookmarkEnd w:id="1"/>
      <w:bookmarkEnd w:id="2"/>
    </w:p>
    <w:p w14:paraId="20B39943" w14:textId="2D2D5BCF" w:rsidR="00F962E5" w:rsidRPr="00A83DE2" w:rsidRDefault="00F962E5" w:rsidP="00F962E5">
      <w:pPr>
        <w:pStyle w:val="Lijstopsomteken"/>
        <w:numPr>
          <w:ilvl w:val="0"/>
          <w:numId w:val="0"/>
        </w:numPr>
        <w:rPr>
          <w:rFonts w:cs="Times New Roman"/>
        </w:rPr>
      </w:pPr>
      <w:r w:rsidRPr="00A83DE2">
        <w:rPr>
          <w:rFonts w:cs="Times New Roman"/>
        </w:rPr>
        <w:t>A</w:t>
      </w:r>
      <w:r w:rsidR="00DC057A" w:rsidRPr="00A83DE2">
        <w:rPr>
          <w:rFonts w:cs="Times New Roman"/>
        </w:rPr>
        <w:t>rtificial Intelligence (AI)</w:t>
      </w:r>
      <w:r w:rsidRPr="00A83DE2">
        <w:rPr>
          <w:rFonts w:cs="Times New Roman"/>
        </w:rPr>
        <w:t xml:space="preserve"> speelt steeds een grotere rol in de wereld. Je ziet steeds vaker dat bedrijven gebruik maken van een AI om informatie te verwerken. De meeste mensen zullen bij AI denken aan </w:t>
      </w:r>
      <w:r w:rsidR="00E15937" w:rsidRPr="00A83DE2">
        <w:rPr>
          <w:rFonts w:cs="Times New Roman"/>
        </w:rPr>
        <w:t>Marvels</w:t>
      </w:r>
      <w:r w:rsidRPr="00A83DE2">
        <w:rPr>
          <w:rFonts w:cs="Times New Roman"/>
        </w:rPr>
        <w:t xml:space="preserve"> </w:t>
      </w:r>
      <w:proofErr w:type="spellStart"/>
      <w:r w:rsidRPr="00A83DE2">
        <w:rPr>
          <w:rFonts w:cs="Times New Roman"/>
        </w:rPr>
        <w:t>Ultron</w:t>
      </w:r>
      <w:proofErr w:type="spellEnd"/>
      <w:r w:rsidRPr="00A83DE2">
        <w:rPr>
          <w:rFonts w:cs="Times New Roman"/>
        </w:rPr>
        <w:t xml:space="preserve"> of Terminators Skynet. Dit geeft geen goed beeld van de werkelijkheid.</w:t>
      </w:r>
    </w:p>
    <w:p w14:paraId="250B5D4F" w14:textId="35D12381" w:rsidR="00F962E5" w:rsidRPr="00A83DE2" w:rsidRDefault="00F962E5" w:rsidP="00F962E5">
      <w:r w:rsidRPr="00A83DE2">
        <w:t xml:space="preserve">Dit </w:t>
      </w:r>
      <w:r w:rsidR="00E15937" w:rsidRPr="00A83DE2">
        <w:t>literatuuronderzoek</w:t>
      </w:r>
      <w:r w:rsidRPr="00A83DE2">
        <w:t xml:space="preserve"> wordt geschreven naar aanleiding van het vak PRP3. Dit vindt plaats in het derde semester van onze opleid</w:t>
      </w:r>
      <w:r w:rsidR="00DC057A" w:rsidRPr="00A83DE2">
        <w:t>ing</w:t>
      </w:r>
      <w:r w:rsidRPr="00A83DE2">
        <w:t>. Het</w:t>
      </w:r>
      <w:r w:rsidR="00DC057A" w:rsidRPr="00A83DE2">
        <w:t xml:space="preserve"> doel</w:t>
      </w:r>
      <w:r w:rsidRPr="00A83DE2">
        <w:t xml:space="preserve"> van dit </w:t>
      </w:r>
      <w:r w:rsidR="00E15937" w:rsidRPr="00A83DE2">
        <w:t>literatuuronderzoek</w:t>
      </w:r>
      <w:r w:rsidRPr="00A83DE2">
        <w:t xml:space="preserve"> is om studenten van de opleiding </w:t>
      </w:r>
      <w:r w:rsidR="00DC057A" w:rsidRPr="00A83DE2">
        <w:t>M</w:t>
      </w:r>
      <w:r w:rsidRPr="00A83DE2">
        <w:t xml:space="preserve">echatronica of </w:t>
      </w:r>
      <w:r w:rsidR="00DC057A" w:rsidRPr="00A83DE2">
        <w:t>een</w:t>
      </w:r>
      <w:r w:rsidRPr="00A83DE2">
        <w:t xml:space="preserve"> </w:t>
      </w:r>
      <w:r w:rsidR="00DC057A" w:rsidRPr="00A83DE2">
        <w:t>vergelijkbare</w:t>
      </w:r>
      <w:r w:rsidRPr="00A83DE2">
        <w:t xml:space="preserve"> </w:t>
      </w:r>
      <w:r w:rsidR="00DC057A" w:rsidRPr="00A83DE2">
        <w:t xml:space="preserve">opleiding, </w:t>
      </w:r>
      <w:r w:rsidRPr="00A83DE2">
        <w:t xml:space="preserve">een informatieve blik te geven op wat Machine Learning, het leerproces van de AI, is en een </w:t>
      </w:r>
      <w:r w:rsidR="00E15937" w:rsidRPr="00A83DE2">
        <w:t>basisbegrip</w:t>
      </w:r>
      <w:r w:rsidRPr="00A83DE2">
        <w:t xml:space="preserve"> van hoe het werkt. </w:t>
      </w:r>
    </w:p>
    <w:p w14:paraId="40075B7E" w14:textId="2986DC0D" w:rsidR="00F962E5" w:rsidRPr="00A83DE2" w:rsidRDefault="00F962E5" w:rsidP="00F962E5">
      <w:r w:rsidRPr="00A83DE2">
        <w:t xml:space="preserve">Venlo, </w:t>
      </w:r>
      <w:r w:rsidR="00DC057A" w:rsidRPr="00A83DE2">
        <w:t>n</w:t>
      </w:r>
      <w:r w:rsidRPr="00A83DE2">
        <w:t>ovember 2022</w:t>
      </w:r>
    </w:p>
    <w:p w14:paraId="4F4076A5" w14:textId="754DC8A9" w:rsidR="00DF6104" w:rsidRPr="00A83DE2" w:rsidRDefault="00F962E5" w:rsidP="00F962E5">
      <w:r w:rsidRPr="00A83DE2">
        <w:t>Jeroen Arts</w:t>
      </w:r>
    </w:p>
    <w:p w14:paraId="5B733D2B" w14:textId="3C7B480B" w:rsidR="00DF6104" w:rsidRPr="00A83DE2" w:rsidRDefault="00DF6104">
      <w:r w:rsidRPr="00A83DE2">
        <w:br w:type="page"/>
      </w:r>
    </w:p>
    <w:p w14:paraId="4D207873" w14:textId="2ACAFD07" w:rsidR="00DF6104" w:rsidRPr="00A83DE2" w:rsidRDefault="00DF6104" w:rsidP="00DF6104">
      <w:pPr>
        <w:pStyle w:val="Kop1"/>
      </w:pPr>
      <w:bookmarkStart w:id="4" w:name="_Toc119501917"/>
      <w:bookmarkStart w:id="5" w:name="_Toc124161169"/>
      <w:bookmarkStart w:id="6" w:name="_Hlk120192130"/>
      <w:bookmarkEnd w:id="3"/>
      <w:r w:rsidRPr="00A83DE2">
        <w:lastRenderedPageBreak/>
        <w:t>Samenvatting</w:t>
      </w:r>
      <w:bookmarkEnd w:id="4"/>
      <w:bookmarkEnd w:id="5"/>
    </w:p>
    <w:p w14:paraId="605F297A" w14:textId="7E5C131A" w:rsidR="00DE483A" w:rsidRPr="00A83DE2" w:rsidRDefault="00DE483A">
      <w:r w:rsidRPr="00A83DE2">
        <w:t>Machine Learning en AI zijn bekende begrippen waarvan veel mensen niet weten hoe het daadwerkelijk werkt.</w:t>
      </w:r>
      <w:r w:rsidR="00A83DE2" w:rsidRPr="00A83DE2">
        <w:t xml:space="preserve"> AI komt steeds vaker voor en wordt steeds meer gebruikt.</w:t>
      </w:r>
      <w:r w:rsidRPr="00A83DE2">
        <w:t xml:space="preserve"> Om een beter beeld te geven wordt dit </w:t>
      </w:r>
      <w:r w:rsidR="00E15937" w:rsidRPr="00A83DE2">
        <w:t>literatuuronderzoek</w:t>
      </w:r>
      <w:r w:rsidRPr="00A83DE2">
        <w:t xml:space="preserve"> geschreven.</w:t>
      </w:r>
    </w:p>
    <w:p w14:paraId="3C16B8FA" w14:textId="349C24B7" w:rsidR="00DE483A" w:rsidRPr="00A83DE2" w:rsidRDefault="00DE5B1D">
      <w:r w:rsidRPr="00A83DE2">
        <w:t xml:space="preserve">De term </w:t>
      </w:r>
      <w:r w:rsidR="00DE483A" w:rsidRPr="00A83DE2">
        <w:t>AI vindt zijn o</w:t>
      </w:r>
      <w:r w:rsidRPr="00A83DE2">
        <w:t>orsprong</w:t>
      </w:r>
      <w:r w:rsidR="00DE483A" w:rsidRPr="00A83DE2">
        <w:t xml:space="preserve"> in 1940</w:t>
      </w:r>
      <w:r w:rsidRPr="00A83DE2">
        <w:t>, bedacht</w:t>
      </w:r>
      <w:r w:rsidR="00DE483A" w:rsidRPr="00A83DE2">
        <w:t xml:space="preserve"> door Alan Turning, Intelligentie gemaakt door een persoon. Dit groeide snel door naar </w:t>
      </w:r>
      <w:r w:rsidR="00A975D0" w:rsidRPr="00A83DE2">
        <w:t>M</w:t>
      </w:r>
      <w:r w:rsidR="00DE483A" w:rsidRPr="00A83DE2">
        <w:t xml:space="preserve">achine </w:t>
      </w:r>
      <w:r w:rsidR="00A975D0" w:rsidRPr="00A83DE2">
        <w:t>Learning</w:t>
      </w:r>
      <w:r w:rsidR="00DE483A" w:rsidRPr="00A83DE2">
        <w:t xml:space="preserve"> </w:t>
      </w:r>
      <w:r w:rsidR="00E15937" w:rsidRPr="00A83DE2">
        <w:t>een geheel</w:t>
      </w:r>
      <w:r w:rsidR="00DE483A" w:rsidRPr="00A83DE2">
        <w:t xml:space="preserve"> nieuw tak van de wetenschappen. AI zijn in principe slimme</w:t>
      </w:r>
      <w:r w:rsidRPr="00A83DE2">
        <w:t xml:space="preserve"> </w:t>
      </w:r>
      <w:r w:rsidR="00DE483A" w:rsidRPr="00A83DE2">
        <w:t>algoritme.</w:t>
      </w:r>
    </w:p>
    <w:p w14:paraId="4AB8544F" w14:textId="217E8DB6" w:rsidR="00DE483A" w:rsidRPr="000E318D" w:rsidRDefault="00DE483A">
      <w:pPr>
        <w:rPr>
          <w:lang w:val="en-US"/>
        </w:rPr>
      </w:pPr>
      <w:r w:rsidRPr="00A83DE2">
        <w:t xml:space="preserve">Machine Learning kan worden onderverdeeld in </w:t>
      </w:r>
      <w:r w:rsidR="00A83DE2" w:rsidRPr="00A83DE2">
        <w:t>drie</w:t>
      </w:r>
      <w:r w:rsidRPr="00A83DE2">
        <w:t xml:space="preserve"> groepen. </w:t>
      </w:r>
      <w:r w:rsidRPr="000E318D">
        <w:rPr>
          <w:lang w:val="en-US"/>
        </w:rPr>
        <w:t xml:space="preserve">Reinforcement Learning, Supervised Learning </w:t>
      </w:r>
      <w:proofErr w:type="spellStart"/>
      <w:r w:rsidRPr="000E318D">
        <w:rPr>
          <w:lang w:val="en-US"/>
        </w:rPr>
        <w:t>en</w:t>
      </w:r>
      <w:proofErr w:type="spellEnd"/>
      <w:r w:rsidRPr="000E318D">
        <w:rPr>
          <w:lang w:val="en-US"/>
        </w:rPr>
        <w:t xml:space="preserve"> Unsupervised Learning. </w:t>
      </w:r>
    </w:p>
    <w:p w14:paraId="461DAEC7" w14:textId="0711A507" w:rsidR="00DE483A" w:rsidRPr="00A83DE2" w:rsidRDefault="00DE483A">
      <w:r w:rsidRPr="00A83DE2">
        <w:t xml:space="preserve">Reinforcement </w:t>
      </w:r>
      <w:r w:rsidR="00A975D0" w:rsidRPr="00A83DE2">
        <w:t>L</w:t>
      </w:r>
      <w:r w:rsidRPr="00A83DE2">
        <w:t>earning gaat in op het leren door te doen</w:t>
      </w:r>
      <w:r w:rsidR="00A83DE2">
        <w:t>.</w:t>
      </w:r>
      <w:r w:rsidRPr="00A83DE2">
        <w:t xml:space="preserve"> </w:t>
      </w:r>
      <w:r w:rsidR="00A83DE2">
        <w:t>H</w:t>
      </w:r>
      <w:r w:rsidRPr="00A83DE2">
        <w:t xml:space="preserve">et is de methode die het </w:t>
      </w:r>
      <w:r w:rsidR="00885BE9" w:rsidRPr="00A83DE2">
        <w:t>meest lijkt op wat mensen zelf doen.</w:t>
      </w:r>
      <w:r w:rsidRPr="00A83DE2">
        <w:t xml:space="preserve"> Het </w:t>
      </w:r>
      <w:r w:rsidR="00A975D0" w:rsidRPr="00A83DE2">
        <w:t>bekendste</w:t>
      </w:r>
      <w:r w:rsidRPr="00A83DE2">
        <w:t xml:space="preserve"> algoritme voor Reinforcement Learning is Q-learning gemaakt door Watkins in 1989. Bekende voorbeelden van Reinforcement Learning zijn de </w:t>
      </w:r>
      <w:proofErr w:type="spellStart"/>
      <w:r w:rsidRPr="00A83DE2">
        <w:t>DeepBlue</w:t>
      </w:r>
      <w:proofErr w:type="spellEnd"/>
      <w:r w:rsidRPr="00A83DE2">
        <w:t xml:space="preserve"> en </w:t>
      </w:r>
      <w:proofErr w:type="spellStart"/>
      <w:r w:rsidRPr="00A83DE2">
        <w:t>AlphaGo</w:t>
      </w:r>
      <w:proofErr w:type="spellEnd"/>
      <w:r w:rsidRPr="00A83DE2">
        <w:t xml:space="preserve"> supercomputers die grootmeesters in hun spellen hebben verslagen.</w:t>
      </w:r>
    </w:p>
    <w:p w14:paraId="141786BD" w14:textId="0A5ACD33" w:rsidR="00DE483A" w:rsidRPr="00A83DE2" w:rsidRDefault="00DE483A">
      <w:r w:rsidRPr="00A83DE2">
        <w:t>Supervised Learning is leren zoals een kind zal doen in een klaslokaal. De le</w:t>
      </w:r>
      <w:r w:rsidR="00A83DE2">
        <w:t>raar</w:t>
      </w:r>
      <w:r w:rsidRPr="00A83DE2">
        <w:t xml:space="preserve"> legt iets uit en maakt de verbanden die de leerlingen moeten leren.</w:t>
      </w:r>
      <w:r w:rsidR="00A83DE2">
        <w:t xml:space="preserve"> Dit is dus het leren, door gebruikt te maken van menselijke ervaring.</w:t>
      </w:r>
      <w:r w:rsidRPr="00A83DE2">
        <w:t xml:space="preserve"> Supervised learning kan verder verdeeld worden in Classification en Regression. Beide methodes </w:t>
      </w:r>
      <w:r w:rsidR="009E537A" w:rsidRPr="00A83DE2">
        <w:t>gebruiken bekende datapunten om achteraf nieuwe data te voorspe</w:t>
      </w:r>
      <w:r w:rsidR="00A83DE2">
        <w:t>l</w:t>
      </w:r>
      <w:r w:rsidR="009E537A" w:rsidRPr="00A83DE2">
        <w:t>len of om verbanden te leggen in de data.</w:t>
      </w:r>
    </w:p>
    <w:p w14:paraId="7AAD15C2" w14:textId="25092E6A" w:rsidR="009E537A" w:rsidRPr="00A83DE2" w:rsidRDefault="009E537A">
      <w:r w:rsidRPr="00A83DE2">
        <w:t xml:space="preserve">Unsupervised learning is wanneer een </w:t>
      </w:r>
      <w:r w:rsidR="00A83DE2">
        <w:t>leraar</w:t>
      </w:r>
      <w:r w:rsidRPr="00A83DE2">
        <w:t xml:space="preserve"> informatie geeft maar het verband tussen de informatie niet uitlegt en dus de leerling zelf de verbanden laat vinden. Unsupervised Learning kan verder worden </w:t>
      </w:r>
      <w:r w:rsidR="00E15937" w:rsidRPr="00A83DE2">
        <w:t>verdeeld</w:t>
      </w:r>
      <w:r w:rsidRPr="00A83DE2">
        <w:t xml:space="preserve"> in Clustering en </w:t>
      </w:r>
      <w:proofErr w:type="spellStart"/>
      <w:r w:rsidRPr="00A83DE2">
        <w:t>Dimensional</w:t>
      </w:r>
      <w:proofErr w:type="spellEnd"/>
      <w:r w:rsidRPr="00A83DE2">
        <w:t xml:space="preserve"> Reduction. De eerste methode maak</w:t>
      </w:r>
      <w:r w:rsidR="00A83DE2">
        <w:t>t</w:t>
      </w:r>
      <w:r w:rsidRPr="00A83DE2">
        <w:t xml:space="preserve"> verbanden in onbekende data en de twee</w:t>
      </w:r>
      <w:r w:rsidR="00A83DE2">
        <w:t>de</w:t>
      </w:r>
      <w:r w:rsidRPr="00A83DE2">
        <w:t xml:space="preserve"> methode zet d</w:t>
      </w:r>
      <w:r w:rsidR="00A83DE2">
        <w:t>e</w:t>
      </w:r>
      <w:r w:rsidRPr="00A83DE2">
        <w:t xml:space="preserve"> complexe data om in minder complexe data.</w:t>
      </w:r>
    </w:p>
    <w:p w14:paraId="2B8BF666" w14:textId="6C464DC8" w:rsidR="009E537A" w:rsidRPr="00A83DE2" w:rsidRDefault="009E537A">
      <w:r w:rsidRPr="00A83DE2">
        <w:t>Alle methodes hebben hun voor- en nadelen. Zo is Reinforcement Learning go</w:t>
      </w:r>
      <w:r w:rsidR="00A975D0" w:rsidRPr="00A83DE2">
        <w:t>e</w:t>
      </w:r>
      <w:r w:rsidRPr="00A83DE2">
        <w:t>d wanneer je geen dataset hebt maar een omgeving om in te werken. Het is slecht wanneer de beloningen niet goed gedefinieerd zijn en de leerling alleen zoveel mogelijk beloningen wil krijgen. Supervised en Unsupervised learning hebben ook hun eigen voor- en nadelen en de één is meestal goed in wat de ander slecht in is.</w:t>
      </w:r>
    </w:p>
    <w:p w14:paraId="29CF7BB3" w14:textId="77777777" w:rsidR="00DE483A" w:rsidRPr="00A83DE2" w:rsidRDefault="00DE483A"/>
    <w:p w14:paraId="4859C916" w14:textId="07357B7F" w:rsidR="001B1E7F" w:rsidRPr="00A83DE2" w:rsidRDefault="001B1E7F">
      <w:r w:rsidRPr="00A83DE2">
        <w:br w:type="page"/>
      </w:r>
    </w:p>
    <w:bookmarkEnd w:id="6" w:displacedByCustomXml="next"/>
    <w:sdt>
      <w:sdtPr>
        <w:rPr>
          <w:rFonts w:eastAsiaTheme="minorHAnsi" w:cstheme="minorBidi"/>
          <w:color w:val="595959" w:themeColor="text1" w:themeTint="A6"/>
          <w:sz w:val="22"/>
          <w:szCs w:val="22"/>
          <w:lang w:eastAsia="en-US"/>
        </w:rPr>
        <w:id w:val="-1464961289"/>
        <w:docPartObj>
          <w:docPartGallery w:val="Table of Contents"/>
          <w:docPartUnique/>
        </w:docPartObj>
      </w:sdtPr>
      <w:sdtEndPr>
        <w:rPr>
          <w:b/>
          <w:bCs/>
        </w:rPr>
      </w:sdtEndPr>
      <w:sdtContent>
        <w:p w14:paraId="2DE45137" w14:textId="5984BD1A" w:rsidR="001B1E7F" w:rsidRPr="00A83DE2" w:rsidRDefault="001B1E7F">
          <w:pPr>
            <w:pStyle w:val="Kopvaninhoudsopgave"/>
          </w:pPr>
          <w:r w:rsidRPr="00A83DE2">
            <w:t>Inhoud</w:t>
          </w:r>
        </w:p>
        <w:p w14:paraId="5427B2C6" w14:textId="30B9882B" w:rsidR="00DB66E5" w:rsidRDefault="001B1E7F">
          <w:pPr>
            <w:pStyle w:val="Inhopg1"/>
            <w:tabs>
              <w:tab w:val="right" w:leader="dot" w:pos="8296"/>
            </w:tabs>
            <w:rPr>
              <w:rFonts w:asciiTheme="minorHAnsi" w:eastAsiaTheme="minorEastAsia" w:hAnsiTheme="minorHAnsi"/>
              <w:noProof/>
              <w:color w:val="auto"/>
              <w:lang w:eastAsia="nl-NL"/>
            </w:rPr>
          </w:pPr>
          <w:r w:rsidRPr="00A83DE2">
            <w:fldChar w:fldCharType="begin"/>
          </w:r>
          <w:r w:rsidRPr="00A83DE2">
            <w:instrText xml:space="preserve"> TOC \o "1-3" \h \z \u </w:instrText>
          </w:r>
          <w:r w:rsidRPr="00A83DE2">
            <w:fldChar w:fldCharType="separate"/>
          </w:r>
          <w:hyperlink w:anchor="_Toc124161168" w:history="1">
            <w:r w:rsidR="00DB66E5" w:rsidRPr="008D4AFE">
              <w:rPr>
                <w:rStyle w:val="Hyperlink"/>
                <w:noProof/>
              </w:rPr>
              <w:t>Voorwoord</w:t>
            </w:r>
            <w:r w:rsidR="00DB66E5">
              <w:rPr>
                <w:noProof/>
                <w:webHidden/>
              </w:rPr>
              <w:tab/>
            </w:r>
            <w:r w:rsidR="00DB66E5">
              <w:rPr>
                <w:noProof/>
                <w:webHidden/>
              </w:rPr>
              <w:fldChar w:fldCharType="begin"/>
            </w:r>
            <w:r w:rsidR="00DB66E5">
              <w:rPr>
                <w:noProof/>
                <w:webHidden/>
              </w:rPr>
              <w:instrText xml:space="preserve"> PAGEREF _Toc124161168 \h </w:instrText>
            </w:r>
            <w:r w:rsidR="00DB66E5">
              <w:rPr>
                <w:noProof/>
                <w:webHidden/>
              </w:rPr>
            </w:r>
            <w:r w:rsidR="00DB66E5">
              <w:rPr>
                <w:noProof/>
                <w:webHidden/>
              </w:rPr>
              <w:fldChar w:fldCharType="separate"/>
            </w:r>
            <w:r w:rsidR="00DB66E5">
              <w:rPr>
                <w:noProof/>
                <w:webHidden/>
              </w:rPr>
              <w:t>2</w:t>
            </w:r>
            <w:r w:rsidR="00DB66E5">
              <w:rPr>
                <w:noProof/>
                <w:webHidden/>
              </w:rPr>
              <w:fldChar w:fldCharType="end"/>
            </w:r>
          </w:hyperlink>
        </w:p>
        <w:p w14:paraId="12024221" w14:textId="21760127" w:rsidR="00DB66E5" w:rsidRDefault="00000000">
          <w:pPr>
            <w:pStyle w:val="Inhopg1"/>
            <w:tabs>
              <w:tab w:val="right" w:leader="dot" w:pos="8296"/>
            </w:tabs>
            <w:rPr>
              <w:rFonts w:asciiTheme="minorHAnsi" w:eastAsiaTheme="minorEastAsia" w:hAnsiTheme="minorHAnsi"/>
              <w:noProof/>
              <w:color w:val="auto"/>
              <w:lang w:eastAsia="nl-NL"/>
            </w:rPr>
          </w:pPr>
          <w:hyperlink w:anchor="_Toc124161169" w:history="1">
            <w:r w:rsidR="00DB66E5" w:rsidRPr="008D4AFE">
              <w:rPr>
                <w:rStyle w:val="Hyperlink"/>
                <w:noProof/>
              </w:rPr>
              <w:t>Samenvatting</w:t>
            </w:r>
            <w:r w:rsidR="00DB66E5">
              <w:rPr>
                <w:noProof/>
                <w:webHidden/>
              </w:rPr>
              <w:tab/>
            </w:r>
            <w:r w:rsidR="00DB66E5">
              <w:rPr>
                <w:noProof/>
                <w:webHidden/>
              </w:rPr>
              <w:fldChar w:fldCharType="begin"/>
            </w:r>
            <w:r w:rsidR="00DB66E5">
              <w:rPr>
                <w:noProof/>
                <w:webHidden/>
              </w:rPr>
              <w:instrText xml:space="preserve"> PAGEREF _Toc124161169 \h </w:instrText>
            </w:r>
            <w:r w:rsidR="00DB66E5">
              <w:rPr>
                <w:noProof/>
                <w:webHidden/>
              </w:rPr>
            </w:r>
            <w:r w:rsidR="00DB66E5">
              <w:rPr>
                <w:noProof/>
                <w:webHidden/>
              </w:rPr>
              <w:fldChar w:fldCharType="separate"/>
            </w:r>
            <w:r w:rsidR="00DB66E5">
              <w:rPr>
                <w:noProof/>
                <w:webHidden/>
              </w:rPr>
              <w:t>3</w:t>
            </w:r>
            <w:r w:rsidR="00DB66E5">
              <w:rPr>
                <w:noProof/>
                <w:webHidden/>
              </w:rPr>
              <w:fldChar w:fldCharType="end"/>
            </w:r>
          </w:hyperlink>
        </w:p>
        <w:p w14:paraId="7BAFAA8D" w14:textId="2131075F" w:rsidR="00DB66E5" w:rsidRDefault="00000000">
          <w:pPr>
            <w:pStyle w:val="Inhopg1"/>
            <w:tabs>
              <w:tab w:val="left" w:pos="440"/>
              <w:tab w:val="right" w:leader="dot" w:pos="8296"/>
            </w:tabs>
            <w:rPr>
              <w:rFonts w:asciiTheme="minorHAnsi" w:eastAsiaTheme="minorEastAsia" w:hAnsiTheme="minorHAnsi"/>
              <w:noProof/>
              <w:color w:val="auto"/>
              <w:lang w:eastAsia="nl-NL"/>
            </w:rPr>
          </w:pPr>
          <w:hyperlink w:anchor="_Toc124161170" w:history="1">
            <w:r w:rsidR="00DB66E5" w:rsidRPr="008D4AFE">
              <w:rPr>
                <w:rStyle w:val="Hyperlink"/>
                <w:noProof/>
              </w:rPr>
              <w:t>1.</w:t>
            </w:r>
            <w:r w:rsidR="00DB66E5">
              <w:rPr>
                <w:rFonts w:asciiTheme="minorHAnsi" w:eastAsiaTheme="minorEastAsia" w:hAnsiTheme="minorHAnsi"/>
                <w:noProof/>
                <w:color w:val="auto"/>
                <w:lang w:eastAsia="nl-NL"/>
              </w:rPr>
              <w:tab/>
            </w:r>
            <w:r w:rsidR="00DB66E5" w:rsidRPr="008D4AFE">
              <w:rPr>
                <w:rStyle w:val="Hyperlink"/>
                <w:noProof/>
              </w:rPr>
              <w:t>Inleiding</w:t>
            </w:r>
            <w:r w:rsidR="00DB66E5">
              <w:rPr>
                <w:noProof/>
                <w:webHidden/>
              </w:rPr>
              <w:tab/>
            </w:r>
            <w:r w:rsidR="00DB66E5">
              <w:rPr>
                <w:noProof/>
                <w:webHidden/>
              </w:rPr>
              <w:fldChar w:fldCharType="begin"/>
            </w:r>
            <w:r w:rsidR="00DB66E5">
              <w:rPr>
                <w:noProof/>
                <w:webHidden/>
              </w:rPr>
              <w:instrText xml:space="preserve"> PAGEREF _Toc124161170 \h </w:instrText>
            </w:r>
            <w:r w:rsidR="00DB66E5">
              <w:rPr>
                <w:noProof/>
                <w:webHidden/>
              </w:rPr>
            </w:r>
            <w:r w:rsidR="00DB66E5">
              <w:rPr>
                <w:noProof/>
                <w:webHidden/>
              </w:rPr>
              <w:fldChar w:fldCharType="separate"/>
            </w:r>
            <w:r w:rsidR="00DB66E5">
              <w:rPr>
                <w:noProof/>
                <w:webHidden/>
              </w:rPr>
              <w:t>6</w:t>
            </w:r>
            <w:r w:rsidR="00DB66E5">
              <w:rPr>
                <w:noProof/>
                <w:webHidden/>
              </w:rPr>
              <w:fldChar w:fldCharType="end"/>
            </w:r>
          </w:hyperlink>
        </w:p>
        <w:p w14:paraId="1D2ED6C4" w14:textId="3D720140" w:rsidR="00DB66E5" w:rsidRDefault="00000000">
          <w:pPr>
            <w:pStyle w:val="Inhopg1"/>
            <w:tabs>
              <w:tab w:val="left" w:pos="440"/>
              <w:tab w:val="right" w:leader="dot" w:pos="8296"/>
            </w:tabs>
            <w:rPr>
              <w:rFonts w:asciiTheme="minorHAnsi" w:eastAsiaTheme="minorEastAsia" w:hAnsiTheme="minorHAnsi"/>
              <w:noProof/>
              <w:color w:val="auto"/>
              <w:lang w:eastAsia="nl-NL"/>
            </w:rPr>
          </w:pPr>
          <w:hyperlink w:anchor="_Toc124161171" w:history="1">
            <w:r w:rsidR="00DB66E5" w:rsidRPr="008D4AFE">
              <w:rPr>
                <w:rStyle w:val="Hyperlink"/>
                <w:noProof/>
              </w:rPr>
              <w:t>2.</w:t>
            </w:r>
            <w:r w:rsidR="00DB66E5">
              <w:rPr>
                <w:rFonts w:asciiTheme="minorHAnsi" w:eastAsiaTheme="minorEastAsia" w:hAnsiTheme="minorHAnsi"/>
                <w:noProof/>
                <w:color w:val="auto"/>
                <w:lang w:eastAsia="nl-NL"/>
              </w:rPr>
              <w:tab/>
            </w:r>
            <w:r w:rsidR="00DB66E5" w:rsidRPr="008D4AFE">
              <w:rPr>
                <w:rStyle w:val="Hyperlink"/>
                <w:noProof/>
              </w:rPr>
              <w:t>Wat is AI?</w:t>
            </w:r>
            <w:r w:rsidR="00DB66E5">
              <w:rPr>
                <w:noProof/>
                <w:webHidden/>
              </w:rPr>
              <w:tab/>
            </w:r>
            <w:r w:rsidR="00DB66E5">
              <w:rPr>
                <w:noProof/>
                <w:webHidden/>
              </w:rPr>
              <w:fldChar w:fldCharType="begin"/>
            </w:r>
            <w:r w:rsidR="00DB66E5">
              <w:rPr>
                <w:noProof/>
                <w:webHidden/>
              </w:rPr>
              <w:instrText xml:space="preserve"> PAGEREF _Toc124161171 \h </w:instrText>
            </w:r>
            <w:r w:rsidR="00DB66E5">
              <w:rPr>
                <w:noProof/>
                <w:webHidden/>
              </w:rPr>
            </w:r>
            <w:r w:rsidR="00DB66E5">
              <w:rPr>
                <w:noProof/>
                <w:webHidden/>
              </w:rPr>
              <w:fldChar w:fldCharType="separate"/>
            </w:r>
            <w:r w:rsidR="00DB66E5">
              <w:rPr>
                <w:noProof/>
                <w:webHidden/>
              </w:rPr>
              <w:t>7</w:t>
            </w:r>
            <w:r w:rsidR="00DB66E5">
              <w:rPr>
                <w:noProof/>
                <w:webHidden/>
              </w:rPr>
              <w:fldChar w:fldCharType="end"/>
            </w:r>
          </w:hyperlink>
        </w:p>
        <w:p w14:paraId="28F1D447" w14:textId="358381CF" w:rsidR="00DB66E5" w:rsidRDefault="00000000">
          <w:pPr>
            <w:pStyle w:val="Inhopg1"/>
            <w:tabs>
              <w:tab w:val="left" w:pos="440"/>
              <w:tab w:val="right" w:leader="dot" w:pos="8296"/>
            </w:tabs>
            <w:rPr>
              <w:rFonts w:asciiTheme="minorHAnsi" w:eastAsiaTheme="minorEastAsia" w:hAnsiTheme="minorHAnsi"/>
              <w:noProof/>
              <w:color w:val="auto"/>
              <w:lang w:eastAsia="nl-NL"/>
            </w:rPr>
          </w:pPr>
          <w:hyperlink w:anchor="_Toc124161172" w:history="1">
            <w:r w:rsidR="00DB66E5" w:rsidRPr="008D4AFE">
              <w:rPr>
                <w:rStyle w:val="Hyperlink"/>
                <w:noProof/>
              </w:rPr>
              <w:t>3.</w:t>
            </w:r>
            <w:r w:rsidR="00DB66E5">
              <w:rPr>
                <w:rFonts w:asciiTheme="minorHAnsi" w:eastAsiaTheme="minorEastAsia" w:hAnsiTheme="minorHAnsi"/>
                <w:noProof/>
                <w:color w:val="auto"/>
                <w:lang w:eastAsia="nl-NL"/>
              </w:rPr>
              <w:tab/>
            </w:r>
            <w:r w:rsidR="00DB66E5" w:rsidRPr="008D4AFE">
              <w:rPr>
                <w:rStyle w:val="Hyperlink"/>
                <w:noProof/>
              </w:rPr>
              <w:t>Wat is Machine Learning?</w:t>
            </w:r>
            <w:r w:rsidR="00DB66E5">
              <w:rPr>
                <w:noProof/>
                <w:webHidden/>
              </w:rPr>
              <w:tab/>
            </w:r>
            <w:r w:rsidR="00DB66E5">
              <w:rPr>
                <w:noProof/>
                <w:webHidden/>
              </w:rPr>
              <w:fldChar w:fldCharType="begin"/>
            </w:r>
            <w:r w:rsidR="00DB66E5">
              <w:rPr>
                <w:noProof/>
                <w:webHidden/>
              </w:rPr>
              <w:instrText xml:space="preserve"> PAGEREF _Toc124161172 \h </w:instrText>
            </w:r>
            <w:r w:rsidR="00DB66E5">
              <w:rPr>
                <w:noProof/>
                <w:webHidden/>
              </w:rPr>
            </w:r>
            <w:r w:rsidR="00DB66E5">
              <w:rPr>
                <w:noProof/>
                <w:webHidden/>
              </w:rPr>
              <w:fldChar w:fldCharType="separate"/>
            </w:r>
            <w:r w:rsidR="00DB66E5">
              <w:rPr>
                <w:noProof/>
                <w:webHidden/>
              </w:rPr>
              <w:t>8</w:t>
            </w:r>
            <w:r w:rsidR="00DB66E5">
              <w:rPr>
                <w:noProof/>
                <w:webHidden/>
              </w:rPr>
              <w:fldChar w:fldCharType="end"/>
            </w:r>
          </w:hyperlink>
        </w:p>
        <w:p w14:paraId="60696EAC" w14:textId="0B68B0F4" w:rsidR="00DB66E5" w:rsidRDefault="00000000">
          <w:pPr>
            <w:pStyle w:val="Inhopg1"/>
            <w:tabs>
              <w:tab w:val="left" w:pos="440"/>
              <w:tab w:val="right" w:leader="dot" w:pos="8296"/>
            </w:tabs>
            <w:rPr>
              <w:rFonts w:asciiTheme="minorHAnsi" w:eastAsiaTheme="minorEastAsia" w:hAnsiTheme="minorHAnsi"/>
              <w:noProof/>
              <w:color w:val="auto"/>
              <w:lang w:eastAsia="nl-NL"/>
            </w:rPr>
          </w:pPr>
          <w:hyperlink w:anchor="_Toc124161173" w:history="1">
            <w:r w:rsidR="00DB66E5" w:rsidRPr="008D4AFE">
              <w:rPr>
                <w:rStyle w:val="Hyperlink"/>
                <w:noProof/>
              </w:rPr>
              <w:t>4.</w:t>
            </w:r>
            <w:r w:rsidR="00DB66E5">
              <w:rPr>
                <w:rFonts w:asciiTheme="minorHAnsi" w:eastAsiaTheme="minorEastAsia" w:hAnsiTheme="minorHAnsi"/>
                <w:noProof/>
                <w:color w:val="auto"/>
                <w:lang w:eastAsia="nl-NL"/>
              </w:rPr>
              <w:tab/>
            </w:r>
            <w:r w:rsidR="00DB66E5" w:rsidRPr="008D4AFE">
              <w:rPr>
                <w:rStyle w:val="Hyperlink"/>
                <w:noProof/>
              </w:rPr>
              <w:t>Reinforcement Learning (RL)</w:t>
            </w:r>
            <w:r w:rsidR="00DB66E5">
              <w:rPr>
                <w:noProof/>
                <w:webHidden/>
              </w:rPr>
              <w:tab/>
            </w:r>
            <w:r w:rsidR="00DB66E5">
              <w:rPr>
                <w:noProof/>
                <w:webHidden/>
              </w:rPr>
              <w:fldChar w:fldCharType="begin"/>
            </w:r>
            <w:r w:rsidR="00DB66E5">
              <w:rPr>
                <w:noProof/>
                <w:webHidden/>
              </w:rPr>
              <w:instrText xml:space="preserve"> PAGEREF _Toc124161173 \h </w:instrText>
            </w:r>
            <w:r w:rsidR="00DB66E5">
              <w:rPr>
                <w:noProof/>
                <w:webHidden/>
              </w:rPr>
            </w:r>
            <w:r w:rsidR="00DB66E5">
              <w:rPr>
                <w:noProof/>
                <w:webHidden/>
              </w:rPr>
              <w:fldChar w:fldCharType="separate"/>
            </w:r>
            <w:r w:rsidR="00DB66E5">
              <w:rPr>
                <w:noProof/>
                <w:webHidden/>
              </w:rPr>
              <w:t>9</w:t>
            </w:r>
            <w:r w:rsidR="00DB66E5">
              <w:rPr>
                <w:noProof/>
                <w:webHidden/>
              </w:rPr>
              <w:fldChar w:fldCharType="end"/>
            </w:r>
          </w:hyperlink>
        </w:p>
        <w:p w14:paraId="47C7B63E" w14:textId="198D507A"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74" w:history="1">
            <w:r w:rsidR="00DB66E5" w:rsidRPr="008D4AFE">
              <w:rPr>
                <w:rStyle w:val="Hyperlink"/>
                <w:noProof/>
              </w:rPr>
              <w:t>4.1</w:t>
            </w:r>
            <w:r w:rsidR="00DB66E5">
              <w:rPr>
                <w:rFonts w:asciiTheme="minorHAnsi" w:eastAsiaTheme="minorEastAsia" w:hAnsiTheme="minorHAnsi"/>
                <w:noProof/>
                <w:color w:val="auto"/>
                <w:lang w:eastAsia="nl-NL"/>
              </w:rPr>
              <w:tab/>
            </w:r>
            <w:r w:rsidR="00DB66E5" w:rsidRPr="008D4AFE">
              <w:rPr>
                <w:rStyle w:val="Hyperlink"/>
                <w:noProof/>
              </w:rPr>
              <w:t>Wat is Reinforcement Learning?</w:t>
            </w:r>
            <w:r w:rsidR="00DB66E5">
              <w:rPr>
                <w:noProof/>
                <w:webHidden/>
              </w:rPr>
              <w:tab/>
            </w:r>
            <w:r w:rsidR="00DB66E5">
              <w:rPr>
                <w:noProof/>
                <w:webHidden/>
              </w:rPr>
              <w:fldChar w:fldCharType="begin"/>
            </w:r>
            <w:r w:rsidR="00DB66E5">
              <w:rPr>
                <w:noProof/>
                <w:webHidden/>
              </w:rPr>
              <w:instrText xml:space="preserve"> PAGEREF _Toc124161174 \h </w:instrText>
            </w:r>
            <w:r w:rsidR="00DB66E5">
              <w:rPr>
                <w:noProof/>
                <w:webHidden/>
              </w:rPr>
            </w:r>
            <w:r w:rsidR="00DB66E5">
              <w:rPr>
                <w:noProof/>
                <w:webHidden/>
              </w:rPr>
              <w:fldChar w:fldCharType="separate"/>
            </w:r>
            <w:r w:rsidR="00DB66E5">
              <w:rPr>
                <w:noProof/>
                <w:webHidden/>
              </w:rPr>
              <w:t>9</w:t>
            </w:r>
            <w:r w:rsidR="00DB66E5">
              <w:rPr>
                <w:noProof/>
                <w:webHidden/>
              </w:rPr>
              <w:fldChar w:fldCharType="end"/>
            </w:r>
          </w:hyperlink>
        </w:p>
        <w:p w14:paraId="53A748BB" w14:textId="47D3913D"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75" w:history="1">
            <w:r w:rsidR="00DB66E5" w:rsidRPr="008D4AFE">
              <w:rPr>
                <w:rStyle w:val="Hyperlink"/>
                <w:noProof/>
              </w:rPr>
              <w:t>4.2</w:t>
            </w:r>
            <w:r w:rsidR="00DB66E5">
              <w:rPr>
                <w:rFonts w:asciiTheme="minorHAnsi" w:eastAsiaTheme="minorEastAsia" w:hAnsiTheme="minorHAnsi"/>
                <w:noProof/>
                <w:color w:val="auto"/>
                <w:lang w:eastAsia="nl-NL"/>
              </w:rPr>
              <w:tab/>
            </w:r>
            <w:r w:rsidR="00DB66E5" w:rsidRPr="008D4AFE">
              <w:rPr>
                <w:rStyle w:val="Hyperlink"/>
                <w:noProof/>
              </w:rPr>
              <w:t>Hoe werkt Reinforcement Learning?</w:t>
            </w:r>
            <w:r w:rsidR="00DB66E5">
              <w:rPr>
                <w:noProof/>
                <w:webHidden/>
              </w:rPr>
              <w:tab/>
            </w:r>
            <w:r w:rsidR="00DB66E5">
              <w:rPr>
                <w:noProof/>
                <w:webHidden/>
              </w:rPr>
              <w:fldChar w:fldCharType="begin"/>
            </w:r>
            <w:r w:rsidR="00DB66E5">
              <w:rPr>
                <w:noProof/>
                <w:webHidden/>
              </w:rPr>
              <w:instrText xml:space="preserve"> PAGEREF _Toc124161175 \h </w:instrText>
            </w:r>
            <w:r w:rsidR="00DB66E5">
              <w:rPr>
                <w:noProof/>
                <w:webHidden/>
              </w:rPr>
            </w:r>
            <w:r w:rsidR="00DB66E5">
              <w:rPr>
                <w:noProof/>
                <w:webHidden/>
              </w:rPr>
              <w:fldChar w:fldCharType="separate"/>
            </w:r>
            <w:r w:rsidR="00DB66E5">
              <w:rPr>
                <w:noProof/>
                <w:webHidden/>
              </w:rPr>
              <w:t>9</w:t>
            </w:r>
            <w:r w:rsidR="00DB66E5">
              <w:rPr>
                <w:noProof/>
                <w:webHidden/>
              </w:rPr>
              <w:fldChar w:fldCharType="end"/>
            </w:r>
          </w:hyperlink>
        </w:p>
        <w:p w14:paraId="539E1077" w14:textId="2F1EA4C6"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76" w:history="1">
            <w:r w:rsidR="00DB66E5" w:rsidRPr="008D4AFE">
              <w:rPr>
                <w:rStyle w:val="Hyperlink"/>
                <w:noProof/>
              </w:rPr>
              <w:t>4.3</w:t>
            </w:r>
            <w:r w:rsidR="00DB66E5">
              <w:rPr>
                <w:rFonts w:asciiTheme="minorHAnsi" w:eastAsiaTheme="minorEastAsia" w:hAnsiTheme="minorHAnsi"/>
                <w:noProof/>
                <w:color w:val="auto"/>
                <w:lang w:eastAsia="nl-NL"/>
              </w:rPr>
              <w:tab/>
            </w:r>
            <w:r w:rsidR="00DB66E5" w:rsidRPr="008D4AFE">
              <w:rPr>
                <w:rStyle w:val="Hyperlink"/>
                <w:noProof/>
              </w:rPr>
              <w:t>Toepassingen van Reinforcement Learning.</w:t>
            </w:r>
            <w:r w:rsidR="00DB66E5">
              <w:rPr>
                <w:noProof/>
                <w:webHidden/>
              </w:rPr>
              <w:tab/>
            </w:r>
            <w:r w:rsidR="00DB66E5">
              <w:rPr>
                <w:noProof/>
                <w:webHidden/>
              </w:rPr>
              <w:fldChar w:fldCharType="begin"/>
            </w:r>
            <w:r w:rsidR="00DB66E5">
              <w:rPr>
                <w:noProof/>
                <w:webHidden/>
              </w:rPr>
              <w:instrText xml:space="preserve"> PAGEREF _Toc124161176 \h </w:instrText>
            </w:r>
            <w:r w:rsidR="00DB66E5">
              <w:rPr>
                <w:noProof/>
                <w:webHidden/>
              </w:rPr>
            </w:r>
            <w:r w:rsidR="00DB66E5">
              <w:rPr>
                <w:noProof/>
                <w:webHidden/>
              </w:rPr>
              <w:fldChar w:fldCharType="separate"/>
            </w:r>
            <w:r w:rsidR="00DB66E5">
              <w:rPr>
                <w:noProof/>
                <w:webHidden/>
              </w:rPr>
              <w:t>10</w:t>
            </w:r>
            <w:r w:rsidR="00DB66E5">
              <w:rPr>
                <w:noProof/>
                <w:webHidden/>
              </w:rPr>
              <w:fldChar w:fldCharType="end"/>
            </w:r>
          </w:hyperlink>
        </w:p>
        <w:p w14:paraId="71EA7999" w14:textId="6B5E88BA" w:rsidR="00DB66E5" w:rsidRDefault="00000000">
          <w:pPr>
            <w:pStyle w:val="Inhopg1"/>
            <w:tabs>
              <w:tab w:val="left" w:pos="440"/>
              <w:tab w:val="right" w:leader="dot" w:pos="8296"/>
            </w:tabs>
            <w:rPr>
              <w:rFonts w:asciiTheme="minorHAnsi" w:eastAsiaTheme="minorEastAsia" w:hAnsiTheme="minorHAnsi"/>
              <w:noProof/>
              <w:color w:val="auto"/>
              <w:lang w:eastAsia="nl-NL"/>
            </w:rPr>
          </w:pPr>
          <w:hyperlink w:anchor="_Toc124161177" w:history="1">
            <w:r w:rsidR="00DB66E5" w:rsidRPr="008D4AFE">
              <w:rPr>
                <w:rStyle w:val="Hyperlink"/>
                <w:noProof/>
              </w:rPr>
              <w:t>5.</w:t>
            </w:r>
            <w:r w:rsidR="00DB66E5">
              <w:rPr>
                <w:rFonts w:asciiTheme="minorHAnsi" w:eastAsiaTheme="minorEastAsia" w:hAnsiTheme="minorHAnsi"/>
                <w:noProof/>
                <w:color w:val="auto"/>
                <w:lang w:eastAsia="nl-NL"/>
              </w:rPr>
              <w:tab/>
            </w:r>
            <w:r w:rsidR="00DB66E5" w:rsidRPr="008D4AFE">
              <w:rPr>
                <w:rStyle w:val="Hyperlink"/>
                <w:noProof/>
              </w:rPr>
              <w:t>Supervised Learning</w:t>
            </w:r>
            <w:r w:rsidR="00DB66E5">
              <w:rPr>
                <w:noProof/>
                <w:webHidden/>
              </w:rPr>
              <w:tab/>
            </w:r>
            <w:r w:rsidR="00DB66E5">
              <w:rPr>
                <w:noProof/>
                <w:webHidden/>
              </w:rPr>
              <w:fldChar w:fldCharType="begin"/>
            </w:r>
            <w:r w:rsidR="00DB66E5">
              <w:rPr>
                <w:noProof/>
                <w:webHidden/>
              </w:rPr>
              <w:instrText xml:space="preserve"> PAGEREF _Toc124161177 \h </w:instrText>
            </w:r>
            <w:r w:rsidR="00DB66E5">
              <w:rPr>
                <w:noProof/>
                <w:webHidden/>
              </w:rPr>
            </w:r>
            <w:r w:rsidR="00DB66E5">
              <w:rPr>
                <w:noProof/>
                <w:webHidden/>
              </w:rPr>
              <w:fldChar w:fldCharType="separate"/>
            </w:r>
            <w:r w:rsidR="00DB66E5">
              <w:rPr>
                <w:noProof/>
                <w:webHidden/>
              </w:rPr>
              <w:t>11</w:t>
            </w:r>
            <w:r w:rsidR="00DB66E5">
              <w:rPr>
                <w:noProof/>
                <w:webHidden/>
              </w:rPr>
              <w:fldChar w:fldCharType="end"/>
            </w:r>
          </w:hyperlink>
        </w:p>
        <w:p w14:paraId="4B47D0A7" w14:textId="6D6B1437"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78" w:history="1">
            <w:r w:rsidR="00DB66E5" w:rsidRPr="008D4AFE">
              <w:rPr>
                <w:rStyle w:val="Hyperlink"/>
                <w:noProof/>
              </w:rPr>
              <w:t>5.1</w:t>
            </w:r>
            <w:r w:rsidR="00DB66E5">
              <w:rPr>
                <w:rFonts w:asciiTheme="minorHAnsi" w:eastAsiaTheme="minorEastAsia" w:hAnsiTheme="minorHAnsi"/>
                <w:noProof/>
                <w:color w:val="auto"/>
                <w:lang w:eastAsia="nl-NL"/>
              </w:rPr>
              <w:tab/>
            </w:r>
            <w:r w:rsidR="00DB66E5" w:rsidRPr="008D4AFE">
              <w:rPr>
                <w:rStyle w:val="Hyperlink"/>
                <w:noProof/>
              </w:rPr>
              <w:t>Wat is Supervised Learning?</w:t>
            </w:r>
            <w:r w:rsidR="00DB66E5">
              <w:rPr>
                <w:noProof/>
                <w:webHidden/>
              </w:rPr>
              <w:tab/>
            </w:r>
            <w:r w:rsidR="00DB66E5">
              <w:rPr>
                <w:noProof/>
                <w:webHidden/>
              </w:rPr>
              <w:fldChar w:fldCharType="begin"/>
            </w:r>
            <w:r w:rsidR="00DB66E5">
              <w:rPr>
                <w:noProof/>
                <w:webHidden/>
              </w:rPr>
              <w:instrText xml:space="preserve"> PAGEREF _Toc124161178 \h </w:instrText>
            </w:r>
            <w:r w:rsidR="00DB66E5">
              <w:rPr>
                <w:noProof/>
                <w:webHidden/>
              </w:rPr>
            </w:r>
            <w:r w:rsidR="00DB66E5">
              <w:rPr>
                <w:noProof/>
                <w:webHidden/>
              </w:rPr>
              <w:fldChar w:fldCharType="separate"/>
            </w:r>
            <w:r w:rsidR="00DB66E5">
              <w:rPr>
                <w:noProof/>
                <w:webHidden/>
              </w:rPr>
              <w:t>11</w:t>
            </w:r>
            <w:r w:rsidR="00DB66E5">
              <w:rPr>
                <w:noProof/>
                <w:webHidden/>
              </w:rPr>
              <w:fldChar w:fldCharType="end"/>
            </w:r>
          </w:hyperlink>
        </w:p>
        <w:p w14:paraId="1D1C6A11" w14:textId="538EC40D"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79" w:history="1">
            <w:r w:rsidR="00DB66E5" w:rsidRPr="008D4AFE">
              <w:rPr>
                <w:rStyle w:val="Hyperlink"/>
                <w:noProof/>
              </w:rPr>
              <w:t>5.2</w:t>
            </w:r>
            <w:r w:rsidR="00DB66E5">
              <w:rPr>
                <w:rFonts w:asciiTheme="minorHAnsi" w:eastAsiaTheme="minorEastAsia" w:hAnsiTheme="minorHAnsi"/>
                <w:noProof/>
                <w:color w:val="auto"/>
                <w:lang w:eastAsia="nl-NL"/>
              </w:rPr>
              <w:tab/>
            </w:r>
            <w:r w:rsidR="00DB66E5" w:rsidRPr="008D4AFE">
              <w:rPr>
                <w:rStyle w:val="Hyperlink"/>
                <w:noProof/>
              </w:rPr>
              <w:t>Classification</w:t>
            </w:r>
            <w:r w:rsidR="00DB66E5">
              <w:rPr>
                <w:noProof/>
                <w:webHidden/>
              </w:rPr>
              <w:tab/>
            </w:r>
            <w:r w:rsidR="00DB66E5">
              <w:rPr>
                <w:noProof/>
                <w:webHidden/>
              </w:rPr>
              <w:fldChar w:fldCharType="begin"/>
            </w:r>
            <w:r w:rsidR="00DB66E5">
              <w:rPr>
                <w:noProof/>
                <w:webHidden/>
              </w:rPr>
              <w:instrText xml:space="preserve"> PAGEREF _Toc124161179 \h </w:instrText>
            </w:r>
            <w:r w:rsidR="00DB66E5">
              <w:rPr>
                <w:noProof/>
                <w:webHidden/>
              </w:rPr>
            </w:r>
            <w:r w:rsidR="00DB66E5">
              <w:rPr>
                <w:noProof/>
                <w:webHidden/>
              </w:rPr>
              <w:fldChar w:fldCharType="separate"/>
            </w:r>
            <w:r w:rsidR="00DB66E5">
              <w:rPr>
                <w:noProof/>
                <w:webHidden/>
              </w:rPr>
              <w:t>11</w:t>
            </w:r>
            <w:r w:rsidR="00DB66E5">
              <w:rPr>
                <w:noProof/>
                <w:webHidden/>
              </w:rPr>
              <w:fldChar w:fldCharType="end"/>
            </w:r>
          </w:hyperlink>
        </w:p>
        <w:p w14:paraId="661DC805" w14:textId="049E5BEF"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80" w:history="1">
            <w:r w:rsidR="00DB66E5" w:rsidRPr="008D4AFE">
              <w:rPr>
                <w:rStyle w:val="Hyperlink"/>
                <w:noProof/>
              </w:rPr>
              <w:t>5.2.1</w:t>
            </w:r>
            <w:r w:rsidR="00DB66E5">
              <w:rPr>
                <w:rFonts w:asciiTheme="minorHAnsi" w:eastAsiaTheme="minorEastAsia" w:hAnsiTheme="minorHAnsi"/>
                <w:noProof/>
                <w:color w:val="auto"/>
                <w:lang w:eastAsia="nl-NL"/>
              </w:rPr>
              <w:tab/>
            </w:r>
            <w:r w:rsidR="00DB66E5" w:rsidRPr="008D4AFE">
              <w:rPr>
                <w:rStyle w:val="Hyperlink"/>
                <w:noProof/>
              </w:rPr>
              <w:t>Wat is Classification?</w:t>
            </w:r>
            <w:r w:rsidR="00DB66E5">
              <w:rPr>
                <w:noProof/>
                <w:webHidden/>
              </w:rPr>
              <w:tab/>
            </w:r>
            <w:r w:rsidR="00DB66E5">
              <w:rPr>
                <w:noProof/>
                <w:webHidden/>
              </w:rPr>
              <w:fldChar w:fldCharType="begin"/>
            </w:r>
            <w:r w:rsidR="00DB66E5">
              <w:rPr>
                <w:noProof/>
                <w:webHidden/>
              </w:rPr>
              <w:instrText xml:space="preserve"> PAGEREF _Toc124161180 \h </w:instrText>
            </w:r>
            <w:r w:rsidR="00DB66E5">
              <w:rPr>
                <w:noProof/>
                <w:webHidden/>
              </w:rPr>
            </w:r>
            <w:r w:rsidR="00DB66E5">
              <w:rPr>
                <w:noProof/>
                <w:webHidden/>
              </w:rPr>
              <w:fldChar w:fldCharType="separate"/>
            </w:r>
            <w:r w:rsidR="00DB66E5">
              <w:rPr>
                <w:noProof/>
                <w:webHidden/>
              </w:rPr>
              <w:t>11</w:t>
            </w:r>
            <w:r w:rsidR="00DB66E5">
              <w:rPr>
                <w:noProof/>
                <w:webHidden/>
              </w:rPr>
              <w:fldChar w:fldCharType="end"/>
            </w:r>
          </w:hyperlink>
        </w:p>
        <w:p w14:paraId="1F8F4A59" w14:textId="2B38C64B"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81" w:history="1">
            <w:r w:rsidR="00DB66E5" w:rsidRPr="008D4AFE">
              <w:rPr>
                <w:rStyle w:val="Hyperlink"/>
                <w:noProof/>
              </w:rPr>
              <w:t>5.2.2</w:t>
            </w:r>
            <w:r w:rsidR="00DB66E5">
              <w:rPr>
                <w:rFonts w:asciiTheme="minorHAnsi" w:eastAsiaTheme="minorEastAsia" w:hAnsiTheme="minorHAnsi"/>
                <w:noProof/>
                <w:color w:val="auto"/>
                <w:lang w:eastAsia="nl-NL"/>
              </w:rPr>
              <w:tab/>
            </w:r>
            <w:r w:rsidR="00DB66E5" w:rsidRPr="008D4AFE">
              <w:rPr>
                <w:rStyle w:val="Hyperlink"/>
                <w:noProof/>
              </w:rPr>
              <w:t>Hoe werkt Classification?</w:t>
            </w:r>
            <w:r w:rsidR="00DB66E5">
              <w:rPr>
                <w:noProof/>
                <w:webHidden/>
              </w:rPr>
              <w:tab/>
            </w:r>
            <w:r w:rsidR="00DB66E5">
              <w:rPr>
                <w:noProof/>
                <w:webHidden/>
              </w:rPr>
              <w:fldChar w:fldCharType="begin"/>
            </w:r>
            <w:r w:rsidR="00DB66E5">
              <w:rPr>
                <w:noProof/>
                <w:webHidden/>
              </w:rPr>
              <w:instrText xml:space="preserve"> PAGEREF _Toc124161181 \h </w:instrText>
            </w:r>
            <w:r w:rsidR="00DB66E5">
              <w:rPr>
                <w:noProof/>
                <w:webHidden/>
              </w:rPr>
            </w:r>
            <w:r w:rsidR="00DB66E5">
              <w:rPr>
                <w:noProof/>
                <w:webHidden/>
              </w:rPr>
              <w:fldChar w:fldCharType="separate"/>
            </w:r>
            <w:r w:rsidR="00DB66E5">
              <w:rPr>
                <w:noProof/>
                <w:webHidden/>
              </w:rPr>
              <w:t>11</w:t>
            </w:r>
            <w:r w:rsidR="00DB66E5">
              <w:rPr>
                <w:noProof/>
                <w:webHidden/>
              </w:rPr>
              <w:fldChar w:fldCharType="end"/>
            </w:r>
          </w:hyperlink>
        </w:p>
        <w:p w14:paraId="57240CB3" w14:textId="4BA5B8DD"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82" w:history="1">
            <w:r w:rsidR="00DB66E5" w:rsidRPr="008D4AFE">
              <w:rPr>
                <w:rStyle w:val="Hyperlink"/>
                <w:noProof/>
              </w:rPr>
              <w:t>5.2.3</w:t>
            </w:r>
            <w:r w:rsidR="00DB66E5">
              <w:rPr>
                <w:rFonts w:asciiTheme="minorHAnsi" w:eastAsiaTheme="minorEastAsia" w:hAnsiTheme="minorHAnsi"/>
                <w:noProof/>
                <w:color w:val="auto"/>
                <w:lang w:eastAsia="nl-NL"/>
              </w:rPr>
              <w:tab/>
            </w:r>
            <w:r w:rsidR="00DB66E5" w:rsidRPr="008D4AFE">
              <w:rPr>
                <w:rStyle w:val="Hyperlink"/>
                <w:noProof/>
              </w:rPr>
              <w:t>De toepassingen van Classification</w:t>
            </w:r>
            <w:r w:rsidR="00DB66E5">
              <w:rPr>
                <w:noProof/>
                <w:webHidden/>
              </w:rPr>
              <w:tab/>
            </w:r>
            <w:r w:rsidR="00DB66E5">
              <w:rPr>
                <w:noProof/>
                <w:webHidden/>
              </w:rPr>
              <w:fldChar w:fldCharType="begin"/>
            </w:r>
            <w:r w:rsidR="00DB66E5">
              <w:rPr>
                <w:noProof/>
                <w:webHidden/>
              </w:rPr>
              <w:instrText xml:space="preserve"> PAGEREF _Toc124161182 \h </w:instrText>
            </w:r>
            <w:r w:rsidR="00DB66E5">
              <w:rPr>
                <w:noProof/>
                <w:webHidden/>
              </w:rPr>
            </w:r>
            <w:r w:rsidR="00DB66E5">
              <w:rPr>
                <w:noProof/>
                <w:webHidden/>
              </w:rPr>
              <w:fldChar w:fldCharType="separate"/>
            </w:r>
            <w:r w:rsidR="00DB66E5">
              <w:rPr>
                <w:noProof/>
                <w:webHidden/>
              </w:rPr>
              <w:t>12</w:t>
            </w:r>
            <w:r w:rsidR="00DB66E5">
              <w:rPr>
                <w:noProof/>
                <w:webHidden/>
              </w:rPr>
              <w:fldChar w:fldCharType="end"/>
            </w:r>
          </w:hyperlink>
        </w:p>
        <w:p w14:paraId="1D081D19" w14:textId="0467EF8F"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83" w:history="1">
            <w:r w:rsidR="00DB66E5" w:rsidRPr="008D4AFE">
              <w:rPr>
                <w:rStyle w:val="Hyperlink"/>
                <w:noProof/>
              </w:rPr>
              <w:t>5.3</w:t>
            </w:r>
            <w:r w:rsidR="00DB66E5">
              <w:rPr>
                <w:rFonts w:asciiTheme="minorHAnsi" w:eastAsiaTheme="minorEastAsia" w:hAnsiTheme="minorHAnsi"/>
                <w:noProof/>
                <w:color w:val="auto"/>
                <w:lang w:eastAsia="nl-NL"/>
              </w:rPr>
              <w:tab/>
            </w:r>
            <w:r w:rsidR="00DB66E5" w:rsidRPr="008D4AFE">
              <w:rPr>
                <w:rStyle w:val="Hyperlink"/>
                <w:noProof/>
              </w:rPr>
              <w:t>Regression</w:t>
            </w:r>
            <w:r w:rsidR="00DB66E5">
              <w:rPr>
                <w:noProof/>
                <w:webHidden/>
              </w:rPr>
              <w:tab/>
            </w:r>
            <w:r w:rsidR="00DB66E5">
              <w:rPr>
                <w:noProof/>
                <w:webHidden/>
              </w:rPr>
              <w:fldChar w:fldCharType="begin"/>
            </w:r>
            <w:r w:rsidR="00DB66E5">
              <w:rPr>
                <w:noProof/>
                <w:webHidden/>
              </w:rPr>
              <w:instrText xml:space="preserve"> PAGEREF _Toc124161183 \h </w:instrText>
            </w:r>
            <w:r w:rsidR="00DB66E5">
              <w:rPr>
                <w:noProof/>
                <w:webHidden/>
              </w:rPr>
            </w:r>
            <w:r w:rsidR="00DB66E5">
              <w:rPr>
                <w:noProof/>
                <w:webHidden/>
              </w:rPr>
              <w:fldChar w:fldCharType="separate"/>
            </w:r>
            <w:r w:rsidR="00DB66E5">
              <w:rPr>
                <w:noProof/>
                <w:webHidden/>
              </w:rPr>
              <w:t>13</w:t>
            </w:r>
            <w:r w:rsidR="00DB66E5">
              <w:rPr>
                <w:noProof/>
                <w:webHidden/>
              </w:rPr>
              <w:fldChar w:fldCharType="end"/>
            </w:r>
          </w:hyperlink>
        </w:p>
        <w:p w14:paraId="5B511B67" w14:textId="12440223"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84" w:history="1">
            <w:r w:rsidR="00DB66E5" w:rsidRPr="008D4AFE">
              <w:rPr>
                <w:rStyle w:val="Hyperlink"/>
                <w:noProof/>
              </w:rPr>
              <w:t>5.3.1</w:t>
            </w:r>
            <w:r w:rsidR="00DB66E5">
              <w:rPr>
                <w:rFonts w:asciiTheme="minorHAnsi" w:eastAsiaTheme="minorEastAsia" w:hAnsiTheme="minorHAnsi"/>
                <w:noProof/>
                <w:color w:val="auto"/>
                <w:lang w:eastAsia="nl-NL"/>
              </w:rPr>
              <w:tab/>
            </w:r>
            <w:r w:rsidR="00DB66E5" w:rsidRPr="008D4AFE">
              <w:rPr>
                <w:rStyle w:val="Hyperlink"/>
                <w:noProof/>
              </w:rPr>
              <w:t>Wat is Regression?</w:t>
            </w:r>
            <w:r w:rsidR="00DB66E5">
              <w:rPr>
                <w:noProof/>
                <w:webHidden/>
              </w:rPr>
              <w:tab/>
            </w:r>
            <w:r w:rsidR="00DB66E5">
              <w:rPr>
                <w:noProof/>
                <w:webHidden/>
              </w:rPr>
              <w:fldChar w:fldCharType="begin"/>
            </w:r>
            <w:r w:rsidR="00DB66E5">
              <w:rPr>
                <w:noProof/>
                <w:webHidden/>
              </w:rPr>
              <w:instrText xml:space="preserve"> PAGEREF _Toc124161184 \h </w:instrText>
            </w:r>
            <w:r w:rsidR="00DB66E5">
              <w:rPr>
                <w:noProof/>
                <w:webHidden/>
              </w:rPr>
            </w:r>
            <w:r w:rsidR="00DB66E5">
              <w:rPr>
                <w:noProof/>
                <w:webHidden/>
              </w:rPr>
              <w:fldChar w:fldCharType="separate"/>
            </w:r>
            <w:r w:rsidR="00DB66E5">
              <w:rPr>
                <w:noProof/>
                <w:webHidden/>
              </w:rPr>
              <w:t>13</w:t>
            </w:r>
            <w:r w:rsidR="00DB66E5">
              <w:rPr>
                <w:noProof/>
                <w:webHidden/>
              </w:rPr>
              <w:fldChar w:fldCharType="end"/>
            </w:r>
          </w:hyperlink>
        </w:p>
        <w:p w14:paraId="519517A8" w14:textId="7B7584BD"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85" w:history="1">
            <w:r w:rsidR="00DB66E5" w:rsidRPr="008D4AFE">
              <w:rPr>
                <w:rStyle w:val="Hyperlink"/>
                <w:noProof/>
              </w:rPr>
              <w:t>5.3.2</w:t>
            </w:r>
            <w:r w:rsidR="00DB66E5">
              <w:rPr>
                <w:rFonts w:asciiTheme="minorHAnsi" w:eastAsiaTheme="minorEastAsia" w:hAnsiTheme="minorHAnsi"/>
                <w:noProof/>
                <w:color w:val="auto"/>
                <w:lang w:eastAsia="nl-NL"/>
              </w:rPr>
              <w:tab/>
            </w:r>
            <w:r w:rsidR="00DB66E5" w:rsidRPr="008D4AFE">
              <w:rPr>
                <w:rStyle w:val="Hyperlink"/>
                <w:noProof/>
              </w:rPr>
              <w:t>Hoe werkt Regression?</w:t>
            </w:r>
            <w:r w:rsidR="00DB66E5">
              <w:rPr>
                <w:noProof/>
                <w:webHidden/>
              </w:rPr>
              <w:tab/>
            </w:r>
            <w:r w:rsidR="00DB66E5">
              <w:rPr>
                <w:noProof/>
                <w:webHidden/>
              </w:rPr>
              <w:fldChar w:fldCharType="begin"/>
            </w:r>
            <w:r w:rsidR="00DB66E5">
              <w:rPr>
                <w:noProof/>
                <w:webHidden/>
              </w:rPr>
              <w:instrText xml:space="preserve"> PAGEREF _Toc124161185 \h </w:instrText>
            </w:r>
            <w:r w:rsidR="00DB66E5">
              <w:rPr>
                <w:noProof/>
                <w:webHidden/>
              </w:rPr>
            </w:r>
            <w:r w:rsidR="00DB66E5">
              <w:rPr>
                <w:noProof/>
                <w:webHidden/>
              </w:rPr>
              <w:fldChar w:fldCharType="separate"/>
            </w:r>
            <w:r w:rsidR="00DB66E5">
              <w:rPr>
                <w:noProof/>
                <w:webHidden/>
              </w:rPr>
              <w:t>13</w:t>
            </w:r>
            <w:r w:rsidR="00DB66E5">
              <w:rPr>
                <w:noProof/>
                <w:webHidden/>
              </w:rPr>
              <w:fldChar w:fldCharType="end"/>
            </w:r>
          </w:hyperlink>
        </w:p>
        <w:p w14:paraId="5FB96EAE" w14:textId="45BA4E2D"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86" w:history="1">
            <w:r w:rsidR="00DB66E5" w:rsidRPr="008D4AFE">
              <w:rPr>
                <w:rStyle w:val="Hyperlink"/>
                <w:noProof/>
              </w:rPr>
              <w:t>5.3.3</w:t>
            </w:r>
            <w:r w:rsidR="00DB66E5">
              <w:rPr>
                <w:rFonts w:asciiTheme="minorHAnsi" w:eastAsiaTheme="minorEastAsia" w:hAnsiTheme="minorHAnsi"/>
                <w:noProof/>
                <w:color w:val="auto"/>
                <w:lang w:eastAsia="nl-NL"/>
              </w:rPr>
              <w:tab/>
            </w:r>
            <w:r w:rsidR="00DB66E5" w:rsidRPr="008D4AFE">
              <w:rPr>
                <w:rStyle w:val="Hyperlink"/>
                <w:noProof/>
              </w:rPr>
              <w:t>Toepassingen van Regression</w:t>
            </w:r>
            <w:r w:rsidR="00DB66E5">
              <w:rPr>
                <w:noProof/>
                <w:webHidden/>
              </w:rPr>
              <w:tab/>
            </w:r>
            <w:r w:rsidR="00DB66E5">
              <w:rPr>
                <w:noProof/>
                <w:webHidden/>
              </w:rPr>
              <w:fldChar w:fldCharType="begin"/>
            </w:r>
            <w:r w:rsidR="00DB66E5">
              <w:rPr>
                <w:noProof/>
                <w:webHidden/>
              </w:rPr>
              <w:instrText xml:space="preserve"> PAGEREF _Toc124161186 \h </w:instrText>
            </w:r>
            <w:r w:rsidR="00DB66E5">
              <w:rPr>
                <w:noProof/>
                <w:webHidden/>
              </w:rPr>
            </w:r>
            <w:r w:rsidR="00DB66E5">
              <w:rPr>
                <w:noProof/>
                <w:webHidden/>
              </w:rPr>
              <w:fldChar w:fldCharType="separate"/>
            </w:r>
            <w:r w:rsidR="00DB66E5">
              <w:rPr>
                <w:noProof/>
                <w:webHidden/>
              </w:rPr>
              <w:t>14</w:t>
            </w:r>
            <w:r w:rsidR="00DB66E5">
              <w:rPr>
                <w:noProof/>
                <w:webHidden/>
              </w:rPr>
              <w:fldChar w:fldCharType="end"/>
            </w:r>
          </w:hyperlink>
        </w:p>
        <w:p w14:paraId="67D80391" w14:textId="7628C40F" w:rsidR="00DB66E5" w:rsidRDefault="00000000">
          <w:pPr>
            <w:pStyle w:val="Inhopg1"/>
            <w:tabs>
              <w:tab w:val="left" w:pos="440"/>
              <w:tab w:val="right" w:leader="dot" w:pos="8296"/>
            </w:tabs>
            <w:rPr>
              <w:rFonts w:asciiTheme="minorHAnsi" w:eastAsiaTheme="minorEastAsia" w:hAnsiTheme="minorHAnsi"/>
              <w:noProof/>
              <w:color w:val="auto"/>
              <w:lang w:eastAsia="nl-NL"/>
            </w:rPr>
          </w:pPr>
          <w:hyperlink w:anchor="_Toc124161187" w:history="1">
            <w:r w:rsidR="00DB66E5" w:rsidRPr="008D4AFE">
              <w:rPr>
                <w:rStyle w:val="Hyperlink"/>
                <w:noProof/>
              </w:rPr>
              <w:t>6.</w:t>
            </w:r>
            <w:r w:rsidR="00DB66E5">
              <w:rPr>
                <w:rFonts w:asciiTheme="minorHAnsi" w:eastAsiaTheme="minorEastAsia" w:hAnsiTheme="minorHAnsi"/>
                <w:noProof/>
                <w:color w:val="auto"/>
                <w:lang w:eastAsia="nl-NL"/>
              </w:rPr>
              <w:tab/>
            </w:r>
            <w:r w:rsidR="00DB66E5" w:rsidRPr="008D4AFE">
              <w:rPr>
                <w:rStyle w:val="Hyperlink"/>
                <w:noProof/>
              </w:rPr>
              <w:t>Unsupervised Learning (UL)</w:t>
            </w:r>
            <w:r w:rsidR="00DB66E5">
              <w:rPr>
                <w:noProof/>
                <w:webHidden/>
              </w:rPr>
              <w:tab/>
            </w:r>
            <w:r w:rsidR="00DB66E5">
              <w:rPr>
                <w:noProof/>
                <w:webHidden/>
              </w:rPr>
              <w:fldChar w:fldCharType="begin"/>
            </w:r>
            <w:r w:rsidR="00DB66E5">
              <w:rPr>
                <w:noProof/>
                <w:webHidden/>
              </w:rPr>
              <w:instrText xml:space="preserve"> PAGEREF _Toc124161187 \h </w:instrText>
            </w:r>
            <w:r w:rsidR="00DB66E5">
              <w:rPr>
                <w:noProof/>
                <w:webHidden/>
              </w:rPr>
            </w:r>
            <w:r w:rsidR="00DB66E5">
              <w:rPr>
                <w:noProof/>
                <w:webHidden/>
              </w:rPr>
              <w:fldChar w:fldCharType="separate"/>
            </w:r>
            <w:r w:rsidR="00DB66E5">
              <w:rPr>
                <w:noProof/>
                <w:webHidden/>
              </w:rPr>
              <w:t>15</w:t>
            </w:r>
            <w:r w:rsidR="00DB66E5">
              <w:rPr>
                <w:noProof/>
                <w:webHidden/>
              </w:rPr>
              <w:fldChar w:fldCharType="end"/>
            </w:r>
          </w:hyperlink>
        </w:p>
        <w:p w14:paraId="650DC344" w14:textId="1AAC5A70"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88" w:history="1">
            <w:r w:rsidR="00DB66E5" w:rsidRPr="008D4AFE">
              <w:rPr>
                <w:rStyle w:val="Hyperlink"/>
                <w:noProof/>
              </w:rPr>
              <w:t>6.1</w:t>
            </w:r>
            <w:r w:rsidR="00DB66E5">
              <w:rPr>
                <w:rFonts w:asciiTheme="minorHAnsi" w:eastAsiaTheme="minorEastAsia" w:hAnsiTheme="minorHAnsi"/>
                <w:noProof/>
                <w:color w:val="auto"/>
                <w:lang w:eastAsia="nl-NL"/>
              </w:rPr>
              <w:tab/>
            </w:r>
            <w:r w:rsidR="00DB66E5" w:rsidRPr="008D4AFE">
              <w:rPr>
                <w:rStyle w:val="Hyperlink"/>
                <w:noProof/>
              </w:rPr>
              <w:t>Wat is Unsupervised Learning?</w:t>
            </w:r>
            <w:r w:rsidR="00DB66E5">
              <w:rPr>
                <w:noProof/>
                <w:webHidden/>
              </w:rPr>
              <w:tab/>
            </w:r>
            <w:r w:rsidR="00DB66E5">
              <w:rPr>
                <w:noProof/>
                <w:webHidden/>
              </w:rPr>
              <w:fldChar w:fldCharType="begin"/>
            </w:r>
            <w:r w:rsidR="00DB66E5">
              <w:rPr>
                <w:noProof/>
                <w:webHidden/>
              </w:rPr>
              <w:instrText xml:space="preserve"> PAGEREF _Toc124161188 \h </w:instrText>
            </w:r>
            <w:r w:rsidR="00DB66E5">
              <w:rPr>
                <w:noProof/>
                <w:webHidden/>
              </w:rPr>
            </w:r>
            <w:r w:rsidR="00DB66E5">
              <w:rPr>
                <w:noProof/>
                <w:webHidden/>
              </w:rPr>
              <w:fldChar w:fldCharType="separate"/>
            </w:r>
            <w:r w:rsidR="00DB66E5">
              <w:rPr>
                <w:noProof/>
                <w:webHidden/>
              </w:rPr>
              <w:t>15</w:t>
            </w:r>
            <w:r w:rsidR="00DB66E5">
              <w:rPr>
                <w:noProof/>
                <w:webHidden/>
              </w:rPr>
              <w:fldChar w:fldCharType="end"/>
            </w:r>
          </w:hyperlink>
        </w:p>
        <w:p w14:paraId="5C08EFA1" w14:textId="2F215715"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89" w:history="1">
            <w:r w:rsidR="00DB66E5" w:rsidRPr="008D4AFE">
              <w:rPr>
                <w:rStyle w:val="Hyperlink"/>
                <w:noProof/>
              </w:rPr>
              <w:t>6.2</w:t>
            </w:r>
            <w:r w:rsidR="00DB66E5">
              <w:rPr>
                <w:rFonts w:asciiTheme="minorHAnsi" w:eastAsiaTheme="minorEastAsia" w:hAnsiTheme="minorHAnsi"/>
                <w:noProof/>
                <w:color w:val="auto"/>
                <w:lang w:eastAsia="nl-NL"/>
              </w:rPr>
              <w:tab/>
            </w:r>
            <w:r w:rsidR="00DB66E5" w:rsidRPr="008D4AFE">
              <w:rPr>
                <w:rStyle w:val="Hyperlink"/>
                <w:noProof/>
              </w:rPr>
              <w:t>Clustering</w:t>
            </w:r>
            <w:r w:rsidR="00DB66E5">
              <w:rPr>
                <w:noProof/>
                <w:webHidden/>
              </w:rPr>
              <w:tab/>
            </w:r>
            <w:r w:rsidR="00DB66E5">
              <w:rPr>
                <w:noProof/>
                <w:webHidden/>
              </w:rPr>
              <w:fldChar w:fldCharType="begin"/>
            </w:r>
            <w:r w:rsidR="00DB66E5">
              <w:rPr>
                <w:noProof/>
                <w:webHidden/>
              </w:rPr>
              <w:instrText xml:space="preserve"> PAGEREF _Toc124161189 \h </w:instrText>
            </w:r>
            <w:r w:rsidR="00DB66E5">
              <w:rPr>
                <w:noProof/>
                <w:webHidden/>
              </w:rPr>
            </w:r>
            <w:r w:rsidR="00DB66E5">
              <w:rPr>
                <w:noProof/>
                <w:webHidden/>
              </w:rPr>
              <w:fldChar w:fldCharType="separate"/>
            </w:r>
            <w:r w:rsidR="00DB66E5">
              <w:rPr>
                <w:noProof/>
                <w:webHidden/>
              </w:rPr>
              <w:t>15</w:t>
            </w:r>
            <w:r w:rsidR="00DB66E5">
              <w:rPr>
                <w:noProof/>
                <w:webHidden/>
              </w:rPr>
              <w:fldChar w:fldCharType="end"/>
            </w:r>
          </w:hyperlink>
        </w:p>
        <w:p w14:paraId="5DDDCADA" w14:textId="025EA624"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90" w:history="1">
            <w:r w:rsidR="00DB66E5" w:rsidRPr="008D4AFE">
              <w:rPr>
                <w:rStyle w:val="Hyperlink"/>
                <w:noProof/>
              </w:rPr>
              <w:t>6.2.1</w:t>
            </w:r>
            <w:r w:rsidR="00DB66E5">
              <w:rPr>
                <w:rFonts w:asciiTheme="minorHAnsi" w:eastAsiaTheme="minorEastAsia" w:hAnsiTheme="minorHAnsi"/>
                <w:noProof/>
                <w:color w:val="auto"/>
                <w:lang w:eastAsia="nl-NL"/>
              </w:rPr>
              <w:tab/>
            </w:r>
            <w:r w:rsidR="00DB66E5" w:rsidRPr="008D4AFE">
              <w:rPr>
                <w:rStyle w:val="Hyperlink"/>
                <w:noProof/>
              </w:rPr>
              <w:t>Wat is Clustering?</w:t>
            </w:r>
            <w:r w:rsidR="00DB66E5">
              <w:rPr>
                <w:noProof/>
                <w:webHidden/>
              </w:rPr>
              <w:tab/>
            </w:r>
            <w:r w:rsidR="00DB66E5">
              <w:rPr>
                <w:noProof/>
                <w:webHidden/>
              </w:rPr>
              <w:fldChar w:fldCharType="begin"/>
            </w:r>
            <w:r w:rsidR="00DB66E5">
              <w:rPr>
                <w:noProof/>
                <w:webHidden/>
              </w:rPr>
              <w:instrText xml:space="preserve"> PAGEREF _Toc124161190 \h </w:instrText>
            </w:r>
            <w:r w:rsidR="00DB66E5">
              <w:rPr>
                <w:noProof/>
                <w:webHidden/>
              </w:rPr>
            </w:r>
            <w:r w:rsidR="00DB66E5">
              <w:rPr>
                <w:noProof/>
                <w:webHidden/>
              </w:rPr>
              <w:fldChar w:fldCharType="separate"/>
            </w:r>
            <w:r w:rsidR="00DB66E5">
              <w:rPr>
                <w:noProof/>
                <w:webHidden/>
              </w:rPr>
              <w:t>15</w:t>
            </w:r>
            <w:r w:rsidR="00DB66E5">
              <w:rPr>
                <w:noProof/>
                <w:webHidden/>
              </w:rPr>
              <w:fldChar w:fldCharType="end"/>
            </w:r>
          </w:hyperlink>
        </w:p>
        <w:p w14:paraId="20BC0575" w14:textId="19F0C78B"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91" w:history="1">
            <w:r w:rsidR="00DB66E5" w:rsidRPr="008D4AFE">
              <w:rPr>
                <w:rStyle w:val="Hyperlink"/>
                <w:noProof/>
              </w:rPr>
              <w:t>6.2.2</w:t>
            </w:r>
            <w:r w:rsidR="00DB66E5">
              <w:rPr>
                <w:rFonts w:asciiTheme="minorHAnsi" w:eastAsiaTheme="minorEastAsia" w:hAnsiTheme="minorHAnsi"/>
                <w:noProof/>
                <w:color w:val="auto"/>
                <w:lang w:eastAsia="nl-NL"/>
              </w:rPr>
              <w:tab/>
            </w:r>
            <w:r w:rsidR="00DB66E5" w:rsidRPr="008D4AFE">
              <w:rPr>
                <w:rStyle w:val="Hyperlink"/>
                <w:noProof/>
              </w:rPr>
              <w:t>Hoe werkt Clustering?</w:t>
            </w:r>
            <w:r w:rsidR="00DB66E5">
              <w:rPr>
                <w:noProof/>
                <w:webHidden/>
              </w:rPr>
              <w:tab/>
            </w:r>
            <w:r w:rsidR="00DB66E5">
              <w:rPr>
                <w:noProof/>
                <w:webHidden/>
              </w:rPr>
              <w:fldChar w:fldCharType="begin"/>
            </w:r>
            <w:r w:rsidR="00DB66E5">
              <w:rPr>
                <w:noProof/>
                <w:webHidden/>
              </w:rPr>
              <w:instrText xml:space="preserve"> PAGEREF _Toc124161191 \h </w:instrText>
            </w:r>
            <w:r w:rsidR="00DB66E5">
              <w:rPr>
                <w:noProof/>
                <w:webHidden/>
              </w:rPr>
            </w:r>
            <w:r w:rsidR="00DB66E5">
              <w:rPr>
                <w:noProof/>
                <w:webHidden/>
              </w:rPr>
              <w:fldChar w:fldCharType="separate"/>
            </w:r>
            <w:r w:rsidR="00DB66E5">
              <w:rPr>
                <w:noProof/>
                <w:webHidden/>
              </w:rPr>
              <w:t>16</w:t>
            </w:r>
            <w:r w:rsidR="00DB66E5">
              <w:rPr>
                <w:noProof/>
                <w:webHidden/>
              </w:rPr>
              <w:fldChar w:fldCharType="end"/>
            </w:r>
          </w:hyperlink>
        </w:p>
        <w:p w14:paraId="682A216F" w14:textId="7568BCD3"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92" w:history="1">
            <w:r w:rsidR="00DB66E5" w:rsidRPr="008D4AFE">
              <w:rPr>
                <w:rStyle w:val="Hyperlink"/>
                <w:noProof/>
              </w:rPr>
              <w:t>6.2.3</w:t>
            </w:r>
            <w:r w:rsidR="00DB66E5">
              <w:rPr>
                <w:rFonts w:asciiTheme="minorHAnsi" w:eastAsiaTheme="minorEastAsia" w:hAnsiTheme="minorHAnsi"/>
                <w:noProof/>
                <w:color w:val="auto"/>
                <w:lang w:eastAsia="nl-NL"/>
              </w:rPr>
              <w:tab/>
            </w:r>
            <w:r w:rsidR="00DB66E5" w:rsidRPr="008D4AFE">
              <w:rPr>
                <w:rStyle w:val="Hyperlink"/>
                <w:noProof/>
              </w:rPr>
              <w:t>Toepassingen van Clustering</w:t>
            </w:r>
            <w:r w:rsidR="00DB66E5">
              <w:rPr>
                <w:noProof/>
                <w:webHidden/>
              </w:rPr>
              <w:tab/>
            </w:r>
            <w:r w:rsidR="00DB66E5">
              <w:rPr>
                <w:noProof/>
                <w:webHidden/>
              </w:rPr>
              <w:fldChar w:fldCharType="begin"/>
            </w:r>
            <w:r w:rsidR="00DB66E5">
              <w:rPr>
                <w:noProof/>
                <w:webHidden/>
              </w:rPr>
              <w:instrText xml:space="preserve"> PAGEREF _Toc124161192 \h </w:instrText>
            </w:r>
            <w:r w:rsidR="00DB66E5">
              <w:rPr>
                <w:noProof/>
                <w:webHidden/>
              </w:rPr>
            </w:r>
            <w:r w:rsidR="00DB66E5">
              <w:rPr>
                <w:noProof/>
                <w:webHidden/>
              </w:rPr>
              <w:fldChar w:fldCharType="separate"/>
            </w:r>
            <w:r w:rsidR="00DB66E5">
              <w:rPr>
                <w:noProof/>
                <w:webHidden/>
              </w:rPr>
              <w:t>17</w:t>
            </w:r>
            <w:r w:rsidR="00DB66E5">
              <w:rPr>
                <w:noProof/>
                <w:webHidden/>
              </w:rPr>
              <w:fldChar w:fldCharType="end"/>
            </w:r>
          </w:hyperlink>
        </w:p>
        <w:p w14:paraId="3351878D" w14:textId="2AEDB7F6"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93" w:history="1">
            <w:r w:rsidR="00DB66E5" w:rsidRPr="008D4AFE">
              <w:rPr>
                <w:rStyle w:val="Hyperlink"/>
                <w:noProof/>
              </w:rPr>
              <w:t>6.3</w:t>
            </w:r>
            <w:r w:rsidR="00DB66E5">
              <w:rPr>
                <w:rFonts w:asciiTheme="minorHAnsi" w:eastAsiaTheme="minorEastAsia" w:hAnsiTheme="minorHAnsi"/>
                <w:noProof/>
                <w:color w:val="auto"/>
                <w:lang w:eastAsia="nl-NL"/>
              </w:rPr>
              <w:tab/>
            </w:r>
            <w:r w:rsidR="00DB66E5" w:rsidRPr="008D4AFE">
              <w:rPr>
                <w:rStyle w:val="Hyperlink"/>
                <w:noProof/>
              </w:rPr>
              <w:t>Dimensionality Reduction (DR)</w:t>
            </w:r>
            <w:r w:rsidR="00DB66E5">
              <w:rPr>
                <w:noProof/>
                <w:webHidden/>
              </w:rPr>
              <w:tab/>
            </w:r>
            <w:r w:rsidR="00DB66E5">
              <w:rPr>
                <w:noProof/>
                <w:webHidden/>
              </w:rPr>
              <w:fldChar w:fldCharType="begin"/>
            </w:r>
            <w:r w:rsidR="00DB66E5">
              <w:rPr>
                <w:noProof/>
                <w:webHidden/>
              </w:rPr>
              <w:instrText xml:space="preserve"> PAGEREF _Toc124161193 \h </w:instrText>
            </w:r>
            <w:r w:rsidR="00DB66E5">
              <w:rPr>
                <w:noProof/>
                <w:webHidden/>
              </w:rPr>
            </w:r>
            <w:r w:rsidR="00DB66E5">
              <w:rPr>
                <w:noProof/>
                <w:webHidden/>
              </w:rPr>
              <w:fldChar w:fldCharType="separate"/>
            </w:r>
            <w:r w:rsidR="00DB66E5">
              <w:rPr>
                <w:noProof/>
                <w:webHidden/>
              </w:rPr>
              <w:t>17</w:t>
            </w:r>
            <w:r w:rsidR="00DB66E5">
              <w:rPr>
                <w:noProof/>
                <w:webHidden/>
              </w:rPr>
              <w:fldChar w:fldCharType="end"/>
            </w:r>
          </w:hyperlink>
        </w:p>
        <w:p w14:paraId="59C9F919" w14:textId="35D13323"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94" w:history="1">
            <w:r w:rsidR="00DB66E5" w:rsidRPr="008D4AFE">
              <w:rPr>
                <w:rStyle w:val="Hyperlink"/>
                <w:noProof/>
              </w:rPr>
              <w:t>6.3.1</w:t>
            </w:r>
            <w:r w:rsidR="00DB66E5">
              <w:rPr>
                <w:rFonts w:asciiTheme="minorHAnsi" w:eastAsiaTheme="minorEastAsia" w:hAnsiTheme="minorHAnsi"/>
                <w:noProof/>
                <w:color w:val="auto"/>
                <w:lang w:eastAsia="nl-NL"/>
              </w:rPr>
              <w:tab/>
            </w:r>
            <w:r w:rsidR="00DB66E5" w:rsidRPr="008D4AFE">
              <w:rPr>
                <w:rStyle w:val="Hyperlink"/>
                <w:noProof/>
              </w:rPr>
              <w:t>Wat is Dimensionality Reduction?</w:t>
            </w:r>
            <w:r w:rsidR="00DB66E5">
              <w:rPr>
                <w:noProof/>
                <w:webHidden/>
              </w:rPr>
              <w:tab/>
            </w:r>
            <w:r w:rsidR="00DB66E5">
              <w:rPr>
                <w:noProof/>
                <w:webHidden/>
              </w:rPr>
              <w:fldChar w:fldCharType="begin"/>
            </w:r>
            <w:r w:rsidR="00DB66E5">
              <w:rPr>
                <w:noProof/>
                <w:webHidden/>
              </w:rPr>
              <w:instrText xml:space="preserve"> PAGEREF _Toc124161194 \h </w:instrText>
            </w:r>
            <w:r w:rsidR="00DB66E5">
              <w:rPr>
                <w:noProof/>
                <w:webHidden/>
              </w:rPr>
            </w:r>
            <w:r w:rsidR="00DB66E5">
              <w:rPr>
                <w:noProof/>
                <w:webHidden/>
              </w:rPr>
              <w:fldChar w:fldCharType="separate"/>
            </w:r>
            <w:r w:rsidR="00DB66E5">
              <w:rPr>
                <w:noProof/>
                <w:webHidden/>
              </w:rPr>
              <w:t>17</w:t>
            </w:r>
            <w:r w:rsidR="00DB66E5">
              <w:rPr>
                <w:noProof/>
                <w:webHidden/>
              </w:rPr>
              <w:fldChar w:fldCharType="end"/>
            </w:r>
          </w:hyperlink>
        </w:p>
        <w:p w14:paraId="34661BDC" w14:textId="71C29C98"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95" w:history="1">
            <w:r w:rsidR="00DB66E5" w:rsidRPr="008D4AFE">
              <w:rPr>
                <w:rStyle w:val="Hyperlink"/>
                <w:noProof/>
              </w:rPr>
              <w:t>6.3.2</w:t>
            </w:r>
            <w:r w:rsidR="00DB66E5">
              <w:rPr>
                <w:rFonts w:asciiTheme="minorHAnsi" w:eastAsiaTheme="minorEastAsia" w:hAnsiTheme="minorHAnsi"/>
                <w:noProof/>
                <w:color w:val="auto"/>
                <w:lang w:eastAsia="nl-NL"/>
              </w:rPr>
              <w:tab/>
            </w:r>
            <w:r w:rsidR="00DB66E5" w:rsidRPr="008D4AFE">
              <w:rPr>
                <w:rStyle w:val="Hyperlink"/>
                <w:noProof/>
              </w:rPr>
              <w:t>Hoe werkt Dimensionality Reduction?</w:t>
            </w:r>
            <w:r w:rsidR="00DB66E5">
              <w:rPr>
                <w:noProof/>
                <w:webHidden/>
              </w:rPr>
              <w:tab/>
            </w:r>
            <w:r w:rsidR="00DB66E5">
              <w:rPr>
                <w:noProof/>
                <w:webHidden/>
              </w:rPr>
              <w:fldChar w:fldCharType="begin"/>
            </w:r>
            <w:r w:rsidR="00DB66E5">
              <w:rPr>
                <w:noProof/>
                <w:webHidden/>
              </w:rPr>
              <w:instrText xml:space="preserve"> PAGEREF _Toc124161195 \h </w:instrText>
            </w:r>
            <w:r w:rsidR="00DB66E5">
              <w:rPr>
                <w:noProof/>
                <w:webHidden/>
              </w:rPr>
            </w:r>
            <w:r w:rsidR="00DB66E5">
              <w:rPr>
                <w:noProof/>
                <w:webHidden/>
              </w:rPr>
              <w:fldChar w:fldCharType="separate"/>
            </w:r>
            <w:r w:rsidR="00DB66E5">
              <w:rPr>
                <w:noProof/>
                <w:webHidden/>
              </w:rPr>
              <w:t>18</w:t>
            </w:r>
            <w:r w:rsidR="00DB66E5">
              <w:rPr>
                <w:noProof/>
                <w:webHidden/>
              </w:rPr>
              <w:fldChar w:fldCharType="end"/>
            </w:r>
          </w:hyperlink>
        </w:p>
        <w:p w14:paraId="4C47905A" w14:textId="773433A7" w:rsidR="00DB66E5" w:rsidRDefault="00000000">
          <w:pPr>
            <w:pStyle w:val="Inhopg3"/>
            <w:tabs>
              <w:tab w:val="left" w:pos="1320"/>
              <w:tab w:val="right" w:leader="dot" w:pos="8296"/>
            </w:tabs>
            <w:rPr>
              <w:rFonts w:asciiTheme="minorHAnsi" w:eastAsiaTheme="minorEastAsia" w:hAnsiTheme="minorHAnsi"/>
              <w:noProof/>
              <w:color w:val="auto"/>
              <w:lang w:eastAsia="nl-NL"/>
            </w:rPr>
          </w:pPr>
          <w:hyperlink w:anchor="_Toc124161196" w:history="1">
            <w:r w:rsidR="00DB66E5" w:rsidRPr="008D4AFE">
              <w:rPr>
                <w:rStyle w:val="Hyperlink"/>
                <w:noProof/>
              </w:rPr>
              <w:t>6.3.3</w:t>
            </w:r>
            <w:r w:rsidR="00DB66E5">
              <w:rPr>
                <w:rFonts w:asciiTheme="minorHAnsi" w:eastAsiaTheme="minorEastAsia" w:hAnsiTheme="minorHAnsi"/>
                <w:noProof/>
                <w:color w:val="auto"/>
                <w:lang w:eastAsia="nl-NL"/>
              </w:rPr>
              <w:tab/>
            </w:r>
            <w:r w:rsidR="00DB66E5" w:rsidRPr="008D4AFE">
              <w:rPr>
                <w:rStyle w:val="Hyperlink"/>
                <w:noProof/>
              </w:rPr>
              <w:t>Toepassingen van Dimensionality Reduction</w:t>
            </w:r>
            <w:r w:rsidR="00DB66E5">
              <w:rPr>
                <w:noProof/>
                <w:webHidden/>
              </w:rPr>
              <w:tab/>
            </w:r>
            <w:r w:rsidR="00DB66E5">
              <w:rPr>
                <w:noProof/>
                <w:webHidden/>
              </w:rPr>
              <w:fldChar w:fldCharType="begin"/>
            </w:r>
            <w:r w:rsidR="00DB66E5">
              <w:rPr>
                <w:noProof/>
                <w:webHidden/>
              </w:rPr>
              <w:instrText xml:space="preserve"> PAGEREF _Toc124161196 \h </w:instrText>
            </w:r>
            <w:r w:rsidR="00DB66E5">
              <w:rPr>
                <w:noProof/>
                <w:webHidden/>
              </w:rPr>
            </w:r>
            <w:r w:rsidR="00DB66E5">
              <w:rPr>
                <w:noProof/>
                <w:webHidden/>
              </w:rPr>
              <w:fldChar w:fldCharType="separate"/>
            </w:r>
            <w:r w:rsidR="00DB66E5">
              <w:rPr>
                <w:noProof/>
                <w:webHidden/>
              </w:rPr>
              <w:t>18</w:t>
            </w:r>
            <w:r w:rsidR="00DB66E5">
              <w:rPr>
                <w:noProof/>
                <w:webHidden/>
              </w:rPr>
              <w:fldChar w:fldCharType="end"/>
            </w:r>
          </w:hyperlink>
        </w:p>
        <w:p w14:paraId="7079A6D5" w14:textId="65AB066E" w:rsidR="00DB66E5" w:rsidRDefault="00000000">
          <w:pPr>
            <w:pStyle w:val="Inhopg1"/>
            <w:tabs>
              <w:tab w:val="left" w:pos="440"/>
              <w:tab w:val="right" w:leader="dot" w:pos="8296"/>
            </w:tabs>
            <w:rPr>
              <w:rFonts w:asciiTheme="minorHAnsi" w:eastAsiaTheme="minorEastAsia" w:hAnsiTheme="minorHAnsi"/>
              <w:noProof/>
              <w:color w:val="auto"/>
              <w:lang w:eastAsia="nl-NL"/>
            </w:rPr>
          </w:pPr>
          <w:hyperlink w:anchor="_Toc124161197" w:history="1">
            <w:r w:rsidR="00DB66E5" w:rsidRPr="008D4AFE">
              <w:rPr>
                <w:rStyle w:val="Hyperlink"/>
                <w:noProof/>
              </w:rPr>
              <w:t>7</w:t>
            </w:r>
            <w:r w:rsidR="00DB66E5">
              <w:rPr>
                <w:rFonts w:asciiTheme="minorHAnsi" w:eastAsiaTheme="minorEastAsia" w:hAnsiTheme="minorHAnsi"/>
                <w:noProof/>
                <w:color w:val="auto"/>
                <w:lang w:eastAsia="nl-NL"/>
              </w:rPr>
              <w:tab/>
            </w:r>
            <w:r w:rsidR="00DB66E5" w:rsidRPr="008D4AFE">
              <w:rPr>
                <w:rStyle w:val="Hyperlink"/>
                <w:noProof/>
              </w:rPr>
              <w:t>Voor- en nadelen</w:t>
            </w:r>
            <w:r w:rsidR="00DB66E5">
              <w:rPr>
                <w:noProof/>
                <w:webHidden/>
              </w:rPr>
              <w:tab/>
            </w:r>
            <w:r w:rsidR="00DB66E5">
              <w:rPr>
                <w:noProof/>
                <w:webHidden/>
              </w:rPr>
              <w:fldChar w:fldCharType="begin"/>
            </w:r>
            <w:r w:rsidR="00DB66E5">
              <w:rPr>
                <w:noProof/>
                <w:webHidden/>
              </w:rPr>
              <w:instrText xml:space="preserve"> PAGEREF _Toc124161197 \h </w:instrText>
            </w:r>
            <w:r w:rsidR="00DB66E5">
              <w:rPr>
                <w:noProof/>
                <w:webHidden/>
              </w:rPr>
            </w:r>
            <w:r w:rsidR="00DB66E5">
              <w:rPr>
                <w:noProof/>
                <w:webHidden/>
              </w:rPr>
              <w:fldChar w:fldCharType="separate"/>
            </w:r>
            <w:r w:rsidR="00DB66E5">
              <w:rPr>
                <w:noProof/>
                <w:webHidden/>
              </w:rPr>
              <w:t>19</w:t>
            </w:r>
            <w:r w:rsidR="00DB66E5">
              <w:rPr>
                <w:noProof/>
                <w:webHidden/>
              </w:rPr>
              <w:fldChar w:fldCharType="end"/>
            </w:r>
          </w:hyperlink>
        </w:p>
        <w:p w14:paraId="060226EE" w14:textId="1CB261EE"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98" w:history="1">
            <w:r w:rsidR="00DB66E5" w:rsidRPr="008D4AFE">
              <w:rPr>
                <w:rStyle w:val="Hyperlink"/>
                <w:noProof/>
              </w:rPr>
              <w:t>7.1</w:t>
            </w:r>
            <w:r w:rsidR="00DB66E5">
              <w:rPr>
                <w:rFonts w:asciiTheme="minorHAnsi" w:eastAsiaTheme="minorEastAsia" w:hAnsiTheme="minorHAnsi"/>
                <w:noProof/>
                <w:color w:val="auto"/>
                <w:lang w:eastAsia="nl-NL"/>
              </w:rPr>
              <w:tab/>
            </w:r>
            <w:r w:rsidR="00DB66E5" w:rsidRPr="008D4AFE">
              <w:rPr>
                <w:rStyle w:val="Hyperlink"/>
                <w:noProof/>
              </w:rPr>
              <w:t>Reinforcement Learning</w:t>
            </w:r>
            <w:r w:rsidR="00DB66E5">
              <w:rPr>
                <w:noProof/>
                <w:webHidden/>
              </w:rPr>
              <w:tab/>
            </w:r>
            <w:r w:rsidR="00DB66E5">
              <w:rPr>
                <w:noProof/>
                <w:webHidden/>
              </w:rPr>
              <w:fldChar w:fldCharType="begin"/>
            </w:r>
            <w:r w:rsidR="00DB66E5">
              <w:rPr>
                <w:noProof/>
                <w:webHidden/>
              </w:rPr>
              <w:instrText xml:space="preserve"> PAGEREF _Toc124161198 \h </w:instrText>
            </w:r>
            <w:r w:rsidR="00DB66E5">
              <w:rPr>
                <w:noProof/>
                <w:webHidden/>
              </w:rPr>
            </w:r>
            <w:r w:rsidR="00DB66E5">
              <w:rPr>
                <w:noProof/>
                <w:webHidden/>
              </w:rPr>
              <w:fldChar w:fldCharType="separate"/>
            </w:r>
            <w:r w:rsidR="00DB66E5">
              <w:rPr>
                <w:noProof/>
                <w:webHidden/>
              </w:rPr>
              <w:t>19</w:t>
            </w:r>
            <w:r w:rsidR="00DB66E5">
              <w:rPr>
                <w:noProof/>
                <w:webHidden/>
              </w:rPr>
              <w:fldChar w:fldCharType="end"/>
            </w:r>
          </w:hyperlink>
        </w:p>
        <w:p w14:paraId="1B9C1B28" w14:textId="1FEAA59E"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199" w:history="1">
            <w:r w:rsidR="00DB66E5" w:rsidRPr="008D4AFE">
              <w:rPr>
                <w:rStyle w:val="Hyperlink"/>
                <w:noProof/>
              </w:rPr>
              <w:t>7.2</w:t>
            </w:r>
            <w:r w:rsidR="00DB66E5">
              <w:rPr>
                <w:rFonts w:asciiTheme="minorHAnsi" w:eastAsiaTheme="minorEastAsia" w:hAnsiTheme="minorHAnsi"/>
                <w:noProof/>
                <w:color w:val="auto"/>
                <w:lang w:eastAsia="nl-NL"/>
              </w:rPr>
              <w:tab/>
            </w:r>
            <w:r w:rsidR="00DB66E5" w:rsidRPr="008D4AFE">
              <w:rPr>
                <w:rStyle w:val="Hyperlink"/>
                <w:noProof/>
              </w:rPr>
              <w:t>Supervised Learning</w:t>
            </w:r>
            <w:r w:rsidR="00DB66E5">
              <w:rPr>
                <w:noProof/>
                <w:webHidden/>
              </w:rPr>
              <w:tab/>
            </w:r>
            <w:r w:rsidR="00DB66E5">
              <w:rPr>
                <w:noProof/>
                <w:webHidden/>
              </w:rPr>
              <w:fldChar w:fldCharType="begin"/>
            </w:r>
            <w:r w:rsidR="00DB66E5">
              <w:rPr>
                <w:noProof/>
                <w:webHidden/>
              </w:rPr>
              <w:instrText xml:space="preserve"> PAGEREF _Toc124161199 \h </w:instrText>
            </w:r>
            <w:r w:rsidR="00DB66E5">
              <w:rPr>
                <w:noProof/>
                <w:webHidden/>
              </w:rPr>
            </w:r>
            <w:r w:rsidR="00DB66E5">
              <w:rPr>
                <w:noProof/>
                <w:webHidden/>
              </w:rPr>
              <w:fldChar w:fldCharType="separate"/>
            </w:r>
            <w:r w:rsidR="00DB66E5">
              <w:rPr>
                <w:noProof/>
                <w:webHidden/>
              </w:rPr>
              <w:t>19</w:t>
            </w:r>
            <w:r w:rsidR="00DB66E5">
              <w:rPr>
                <w:noProof/>
                <w:webHidden/>
              </w:rPr>
              <w:fldChar w:fldCharType="end"/>
            </w:r>
          </w:hyperlink>
        </w:p>
        <w:p w14:paraId="4ECA84D4" w14:textId="79A9989D"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200" w:history="1">
            <w:r w:rsidR="00DB66E5" w:rsidRPr="008D4AFE">
              <w:rPr>
                <w:rStyle w:val="Hyperlink"/>
                <w:noProof/>
              </w:rPr>
              <w:t>7.3</w:t>
            </w:r>
            <w:r w:rsidR="00DB66E5">
              <w:rPr>
                <w:rFonts w:asciiTheme="minorHAnsi" w:eastAsiaTheme="minorEastAsia" w:hAnsiTheme="minorHAnsi"/>
                <w:noProof/>
                <w:color w:val="auto"/>
                <w:lang w:eastAsia="nl-NL"/>
              </w:rPr>
              <w:tab/>
            </w:r>
            <w:r w:rsidR="00DB66E5" w:rsidRPr="008D4AFE">
              <w:rPr>
                <w:rStyle w:val="Hyperlink"/>
                <w:noProof/>
              </w:rPr>
              <w:t>Unsupervised Learning</w:t>
            </w:r>
            <w:r w:rsidR="00DB66E5">
              <w:rPr>
                <w:noProof/>
                <w:webHidden/>
              </w:rPr>
              <w:tab/>
            </w:r>
            <w:r w:rsidR="00DB66E5">
              <w:rPr>
                <w:noProof/>
                <w:webHidden/>
              </w:rPr>
              <w:fldChar w:fldCharType="begin"/>
            </w:r>
            <w:r w:rsidR="00DB66E5">
              <w:rPr>
                <w:noProof/>
                <w:webHidden/>
              </w:rPr>
              <w:instrText xml:space="preserve"> PAGEREF _Toc124161200 \h </w:instrText>
            </w:r>
            <w:r w:rsidR="00DB66E5">
              <w:rPr>
                <w:noProof/>
                <w:webHidden/>
              </w:rPr>
            </w:r>
            <w:r w:rsidR="00DB66E5">
              <w:rPr>
                <w:noProof/>
                <w:webHidden/>
              </w:rPr>
              <w:fldChar w:fldCharType="separate"/>
            </w:r>
            <w:r w:rsidR="00DB66E5">
              <w:rPr>
                <w:noProof/>
                <w:webHidden/>
              </w:rPr>
              <w:t>19</w:t>
            </w:r>
            <w:r w:rsidR="00DB66E5">
              <w:rPr>
                <w:noProof/>
                <w:webHidden/>
              </w:rPr>
              <w:fldChar w:fldCharType="end"/>
            </w:r>
          </w:hyperlink>
        </w:p>
        <w:p w14:paraId="4A5694CD" w14:textId="6852DDF3" w:rsidR="00DB66E5" w:rsidRDefault="00000000">
          <w:pPr>
            <w:pStyle w:val="Inhopg2"/>
            <w:tabs>
              <w:tab w:val="left" w:pos="880"/>
              <w:tab w:val="right" w:leader="dot" w:pos="8296"/>
            </w:tabs>
            <w:rPr>
              <w:rFonts w:asciiTheme="minorHAnsi" w:eastAsiaTheme="minorEastAsia" w:hAnsiTheme="minorHAnsi"/>
              <w:noProof/>
              <w:color w:val="auto"/>
              <w:lang w:eastAsia="nl-NL"/>
            </w:rPr>
          </w:pPr>
          <w:hyperlink w:anchor="_Toc124161201" w:history="1">
            <w:r w:rsidR="00DB66E5" w:rsidRPr="008D4AFE">
              <w:rPr>
                <w:rStyle w:val="Hyperlink"/>
                <w:noProof/>
              </w:rPr>
              <w:t>7.4</w:t>
            </w:r>
            <w:r w:rsidR="00DB66E5">
              <w:rPr>
                <w:rFonts w:asciiTheme="minorHAnsi" w:eastAsiaTheme="minorEastAsia" w:hAnsiTheme="minorHAnsi"/>
                <w:noProof/>
                <w:color w:val="auto"/>
                <w:lang w:eastAsia="nl-NL"/>
              </w:rPr>
              <w:tab/>
            </w:r>
            <w:r w:rsidR="00DB66E5" w:rsidRPr="008D4AFE">
              <w:rPr>
                <w:rStyle w:val="Hyperlink"/>
                <w:noProof/>
              </w:rPr>
              <w:t>Conclusie</w:t>
            </w:r>
            <w:r w:rsidR="00DB66E5">
              <w:rPr>
                <w:noProof/>
                <w:webHidden/>
              </w:rPr>
              <w:tab/>
            </w:r>
            <w:r w:rsidR="00DB66E5">
              <w:rPr>
                <w:noProof/>
                <w:webHidden/>
              </w:rPr>
              <w:fldChar w:fldCharType="begin"/>
            </w:r>
            <w:r w:rsidR="00DB66E5">
              <w:rPr>
                <w:noProof/>
                <w:webHidden/>
              </w:rPr>
              <w:instrText xml:space="preserve"> PAGEREF _Toc124161201 \h </w:instrText>
            </w:r>
            <w:r w:rsidR="00DB66E5">
              <w:rPr>
                <w:noProof/>
                <w:webHidden/>
              </w:rPr>
            </w:r>
            <w:r w:rsidR="00DB66E5">
              <w:rPr>
                <w:noProof/>
                <w:webHidden/>
              </w:rPr>
              <w:fldChar w:fldCharType="separate"/>
            </w:r>
            <w:r w:rsidR="00DB66E5">
              <w:rPr>
                <w:noProof/>
                <w:webHidden/>
              </w:rPr>
              <w:t>19</w:t>
            </w:r>
            <w:r w:rsidR="00DB66E5">
              <w:rPr>
                <w:noProof/>
                <w:webHidden/>
              </w:rPr>
              <w:fldChar w:fldCharType="end"/>
            </w:r>
          </w:hyperlink>
        </w:p>
        <w:p w14:paraId="769769DD" w14:textId="6F81807D" w:rsidR="00DB66E5" w:rsidRDefault="00000000">
          <w:pPr>
            <w:pStyle w:val="Inhopg1"/>
            <w:tabs>
              <w:tab w:val="left" w:pos="440"/>
              <w:tab w:val="right" w:leader="dot" w:pos="8296"/>
            </w:tabs>
            <w:rPr>
              <w:rFonts w:asciiTheme="minorHAnsi" w:eastAsiaTheme="minorEastAsia" w:hAnsiTheme="minorHAnsi"/>
              <w:noProof/>
              <w:color w:val="auto"/>
              <w:lang w:eastAsia="nl-NL"/>
            </w:rPr>
          </w:pPr>
          <w:hyperlink w:anchor="_Toc124161202" w:history="1">
            <w:r w:rsidR="00DB66E5" w:rsidRPr="008D4AFE">
              <w:rPr>
                <w:rStyle w:val="Hyperlink"/>
                <w:noProof/>
              </w:rPr>
              <w:t>8.</w:t>
            </w:r>
            <w:r w:rsidR="00DB66E5">
              <w:rPr>
                <w:rFonts w:asciiTheme="minorHAnsi" w:eastAsiaTheme="minorEastAsia" w:hAnsiTheme="minorHAnsi"/>
                <w:noProof/>
                <w:color w:val="auto"/>
                <w:lang w:eastAsia="nl-NL"/>
              </w:rPr>
              <w:tab/>
            </w:r>
            <w:r w:rsidR="00DB66E5" w:rsidRPr="008D4AFE">
              <w:rPr>
                <w:rStyle w:val="Hyperlink"/>
                <w:noProof/>
              </w:rPr>
              <w:t>Slotwoord</w:t>
            </w:r>
            <w:r w:rsidR="00DB66E5">
              <w:rPr>
                <w:noProof/>
                <w:webHidden/>
              </w:rPr>
              <w:tab/>
            </w:r>
            <w:r w:rsidR="00DB66E5">
              <w:rPr>
                <w:noProof/>
                <w:webHidden/>
              </w:rPr>
              <w:fldChar w:fldCharType="begin"/>
            </w:r>
            <w:r w:rsidR="00DB66E5">
              <w:rPr>
                <w:noProof/>
                <w:webHidden/>
              </w:rPr>
              <w:instrText xml:space="preserve"> PAGEREF _Toc124161202 \h </w:instrText>
            </w:r>
            <w:r w:rsidR="00DB66E5">
              <w:rPr>
                <w:noProof/>
                <w:webHidden/>
              </w:rPr>
            </w:r>
            <w:r w:rsidR="00DB66E5">
              <w:rPr>
                <w:noProof/>
                <w:webHidden/>
              </w:rPr>
              <w:fldChar w:fldCharType="separate"/>
            </w:r>
            <w:r w:rsidR="00DB66E5">
              <w:rPr>
                <w:noProof/>
                <w:webHidden/>
              </w:rPr>
              <w:t>21</w:t>
            </w:r>
            <w:r w:rsidR="00DB66E5">
              <w:rPr>
                <w:noProof/>
                <w:webHidden/>
              </w:rPr>
              <w:fldChar w:fldCharType="end"/>
            </w:r>
          </w:hyperlink>
        </w:p>
        <w:p w14:paraId="29C54AFB" w14:textId="3339EC32" w:rsidR="00DB66E5" w:rsidRDefault="00000000">
          <w:pPr>
            <w:pStyle w:val="Inhopg1"/>
            <w:tabs>
              <w:tab w:val="right" w:leader="dot" w:pos="8296"/>
            </w:tabs>
            <w:rPr>
              <w:rFonts w:asciiTheme="minorHAnsi" w:eastAsiaTheme="minorEastAsia" w:hAnsiTheme="minorHAnsi"/>
              <w:noProof/>
              <w:color w:val="auto"/>
              <w:lang w:eastAsia="nl-NL"/>
            </w:rPr>
          </w:pPr>
          <w:hyperlink w:anchor="_Toc124161203" w:history="1">
            <w:r w:rsidR="00DB66E5" w:rsidRPr="008D4AFE">
              <w:rPr>
                <w:rStyle w:val="Hyperlink"/>
                <w:noProof/>
              </w:rPr>
              <w:t>Literatuurlijst</w:t>
            </w:r>
            <w:r w:rsidR="00DB66E5">
              <w:rPr>
                <w:noProof/>
                <w:webHidden/>
              </w:rPr>
              <w:tab/>
            </w:r>
            <w:r w:rsidR="00DB66E5">
              <w:rPr>
                <w:noProof/>
                <w:webHidden/>
              </w:rPr>
              <w:fldChar w:fldCharType="begin"/>
            </w:r>
            <w:r w:rsidR="00DB66E5">
              <w:rPr>
                <w:noProof/>
                <w:webHidden/>
              </w:rPr>
              <w:instrText xml:space="preserve"> PAGEREF _Toc124161203 \h </w:instrText>
            </w:r>
            <w:r w:rsidR="00DB66E5">
              <w:rPr>
                <w:noProof/>
                <w:webHidden/>
              </w:rPr>
            </w:r>
            <w:r w:rsidR="00DB66E5">
              <w:rPr>
                <w:noProof/>
                <w:webHidden/>
              </w:rPr>
              <w:fldChar w:fldCharType="separate"/>
            </w:r>
            <w:r w:rsidR="00DB66E5">
              <w:rPr>
                <w:noProof/>
                <w:webHidden/>
              </w:rPr>
              <w:t>22</w:t>
            </w:r>
            <w:r w:rsidR="00DB66E5">
              <w:rPr>
                <w:noProof/>
                <w:webHidden/>
              </w:rPr>
              <w:fldChar w:fldCharType="end"/>
            </w:r>
          </w:hyperlink>
        </w:p>
        <w:p w14:paraId="10DA573A" w14:textId="70619A91" w:rsidR="00DB66E5" w:rsidRDefault="00000000">
          <w:pPr>
            <w:pStyle w:val="Inhopg1"/>
            <w:tabs>
              <w:tab w:val="right" w:leader="dot" w:pos="8296"/>
            </w:tabs>
            <w:rPr>
              <w:rFonts w:asciiTheme="minorHAnsi" w:eastAsiaTheme="minorEastAsia" w:hAnsiTheme="minorHAnsi"/>
              <w:noProof/>
              <w:color w:val="auto"/>
              <w:lang w:eastAsia="nl-NL"/>
            </w:rPr>
          </w:pPr>
          <w:hyperlink w:anchor="_Toc124161204" w:history="1">
            <w:r w:rsidR="00DB66E5" w:rsidRPr="008D4AFE">
              <w:rPr>
                <w:rStyle w:val="Hyperlink"/>
                <w:noProof/>
              </w:rPr>
              <w:t>Bijlage 1: Reflectie</w:t>
            </w:r>
            <w:r w:rsidR="00DB66E5">
              <w:rPr>
                <w:noProof/>
                <w:webHidden/>
              </w:rPr>
              <w:tab/>
            </w:r>
            <w:r w:rsidR="00DB66E5">
              <w:rPr>
                <w:noProof/>
                <w:webHidden/>
              </w:rPr>
              <w:fldChar w:fldCharType="begin"/>
            </w:r>
            <w:r w:rsidR="00DB66E5">
              <w:rPr>
                <w:noProof/>
                <w:webHidden/>
              </w:rPr>
              <w:instrText xml:space="preserve"> PAGEREF _Toc124161204 \h </w:instrText>
            </w:r>
            <w:r w:rsidR="00DB66E5">
              <w:rPr>
                <w:noProof/>
                <w:webHidden/>
              </w:rPr>
            </w:r>
            <w:r w:rsidR="00DB66E5">
              <w:rPr>
                <w:noProof/>
                <w:webHidden/>
              </w:rPr>
              <w:fldChar w:fldCharType="separate"/>
            </w:r>
            <w:r w:rsidR="00DB66E5">
              <w:rPr>
                <w:noProof/>
                <w:webHidden/>
              </w:rPr>
              <w:t>24</w:t>
            </w:r>
            <w:r w:rsidR="00DB66E5">
              <w:rPr>
                <w:noProof/>
                <w:webHidden/>
              </w:rPr>
              <w:fldChar w:fldCharType="end"/>
            </w:r>
          </w:hyperlink>
        </w:p>
        <w:p w14:paraId="50F9293E" w14:textId="23510FF5" w:rsidR="00090393" w:rsidRPr="00A83DE2" w:rsidRDefault="001B1E7F">
          <w:pPr>
            <w:rPr>
              <w:b/>
              <w:bCs/>
            </w:rPr>
          </w:pPr>
          <w:r w:rsidRPr="00A83DE2">
            <w:rPr>
              <w:b/>
              <w:bCs/>
            </w:rPr>
            <w:fldChar w:fldCharType="end"/>
          </w:r>
        </w:p>
        <w:p w14:paraId="2832DBFE" w14:textId="1227E324" w:rsidR="00DF6104" w:rsidRPr="00A83DE2" w:rsidRDefault="00090393">
          <w:pPr>
            <w:rPr>
              <w:b/>
              <w:bCs/>
            </w:rPr>
          </w:pPr>
          <w:r w:rsidRPr="00A83DE2">
            <w:rPr>
              <w:b/>
              <w:bCs/>
            </w:rPr>
            <w:br w:type="page"/>
          </w:r>
        </w:p>
      </w:sdtContent>
    </w:sdt>
    <w:p w14:paraId="293E2417" w14:textId="77777777" w:rsidR="00DB66E5" w:rsidRPr="00A83DE2" w:rsidRDefault="00DB66E5" w:rsidP="00DB66E5">
      <w:pPr>
        <w:pStyle w:val="Kop1"/>
        <w:numPr>
          <w:ilvl w:val="0"/>
          <w:numId w:val="16"/>
        </w:numPr>
        <w:tabs>
          <w:tab w:val="num" w:pos="360"/>
        </w:tabs>
        <w:ind w:left="0" w:firstLine="0"/>
      </w:pPr>
      <w:bookmarkStart w:id="7" w:name="_Toc119501918"/>
      <w:bookmarkStart w:id="8" w:name="_Toc124161170"/>
      <w:bookmarkStart w:id="9" w:name="_Hlk120192241"/>
      <w:bookmarkStart w:id="10" w:name="_Hlk120193146"/>
      <w:r w:rsidRPr="00A83DE2">
        <w:lastRenderedPageBreak/>
        <w:t>Inleiding</w:t>
      </w:r>
      <w:bookmarkEnd w:id="7"/>
      <w:bookmarkEnd w:id="8"/>
    </w:p>
    <w:p w14:paraId="4FFB44EC" w14:textId="77777777" w:rsidR="00DB66E5" w:rsidRPr="00A83DE2" w:rsidRDefault="00DB66E5" w:rsidP="00DB66E5">
      <w:r w:rsidRPr="00A83DE2">
        <w:t>Iedereen heeft er wel eens over gehoord</w:t>
      </w:r>
      <w:r>
        <w:t>:</w:t>
      </w:r>
      <w:r w:rsidRPr="00A83DE2">
        <w:t xml:space="preserve"> AI, Kunstmatige Intelligentie (</w:t>
      </w:r>
      <w:proofErr w:type="spellStart"/>
      <w:r w:rsidRPr="00A83DE2">
        <w:t>Artifical</w:t>
      </w:r>
      <w:proofErr w:type="spellEnd"/>
      <w:r w:rsidRPr="00A83DE2">
        <w:t xml:space="preserve"> Intelligence). </w:t>
      </w:r>
      <w:r>
        <w:t>AI</w:t>
      </w:r>
      <w:r w:rsidRPr="00A83DE2">
        <w:t xml:space="preserve"> komt voor in films, series, boeken en spellen. Ook in de werkelijkheid wordt AI toegepast voor een veelvoud van toepassingen. Maar hoeveel mensen weten hoe het werkt</w:t>
      </w:r>
      <w:r>
        <w:t>?</w:t>
      </w:r>
      <w:r w:rsidRPr="00A83DE2">
        <w:t xml:space="preserve"> </w:t>
      </w:r>
      <w:r>
        <w:t>I</w:t>
      </w:r>
      <w:r w:rsidRPr="00A83DE2">
        <w:t xml:space="preserve">s wat we zien op televisie ook echt hoe het er in de werkelijkheid aan toe gaat? Een AI wordt gemaakt en op het internet losgelaten. Het wordt steeds slimmer en slimmer, totdat het zo slim is dat mensen het niet meer bij kunnen houden. Maar hoe wordt een AI nou zo slim, hoe leert </w:t>
      </w:r>
      <w:r>
        <w:t>de AI</w:t>
      </w:r>
      <w:r w:rsidRPr="00A83DE2">
        <w:t xml:space="preserve"> alles wat het weet? Wat is nou Machine Learning, het leerproces van een AI?</w:t>
      </w:r>
    </w:p>
    <w:p w14:paraId="758FDEE8" w14:textId="77777777" w:rsidR="00DB66E5" w:rsidRPr="00A83DE2" w:rsidRDefault="00DB66E5" w:rsidP="00DB66E5">
      <w:r w:rsidRPr="00A83DE2">
        <w:t xml:space="preserve">Om </w:t>
      </w:r>
      <w:r>
        <w:t xml:space="preserve">te </w:t>
      </w:r>
      <w:r w:rsidRPr="00A83DE2">
        <w:t xml:space="preserve">begrijpen hoe een AI leert, moet het duidelijk zijn wat een AI is. </w:t>
      </w:r>
      <w:r>
        <w:t>In h</w:t>
      </w:r>
      <w:r w:rsidRPr="00A83DE2">
        <w:t xml:space="preserve">oofdstuk 2 </w:t>
      </w:r>
      <w:r>
        <w:t xml:space="preserve">wordt uitgelegd </w:t>
      </w:r>
      <w:r w:rsidRPr="00A83DE2">
        <w:t xml:space="preserve"> wat een AI is. Daarna wordt in hoofdstuk 3 ingegaan op wat Machine Learning is. Vervolgens worden in hoofdstukken 4, 5 en 6 de drie grote leermethodieken uitgelegd.</w:t>
      </w:r>
    </w:p>
    <w:p w14:paraId="2B676DEF" w14:textId="77777777" w:rsidR="00DB66E5" w:rsidRPr="00A83DE2" w:rsidRDefault="00DB66E5" w:rsidP="00DB66E5">
      <w:pPr>
        <w:rPr>
          <w:rFonts w:cs="Times New Roman"/>
        </w:rPr>
      </w:pPr>
      <w:r w:rsidRPr="00A83DE2">
        <w:rPr>
          <w:rFonts w:cs="Times New Roman"/>
        </w:rPr>
        <w:t xml:space="preserve">Het doel van dit verslag is om een informatieve blik te geven op wat Machine Learning is en hoe het werkt. Na het lezen van dit verslag zal een persoon zonder kennis van AI weten wat Machine Learning is </w:t>
      </w:r>
      <w:r w:rsidRPr="002D1593">
        <w:t xml:space="preserve">en enigszins begrijpen </w:t>
      </w:r>
      <w:r w:rsidRPr="00A83DE2">
        <w:rPr>
          <w:rFonts w:cs="Times New Roman"/>
        </w:rPr>
        <w:t>hoe het werkt. Met deze informatie zouden mensen die geïnteresseerd zijn in AI een keuze kunnen maken in hoe ze een AI willen trainen.</w:t>
      </w:r>
    </w:p>
    <w:bookmarkEnd w:id="9"/>
    <w:p w14:paraId="39F122D8" w14:textId="77777777" w:rsidR="00DB66E5" w:rsidRPr="00A83DE2" w:rsidRDefault="00DB66E5" w:rsidP="00DB66E5">
      <w:r w:rsidRPr="00A83DE2">
        <w:br w:type="page"/>
      </w:r>
    </w:p>
    <w:p w14:paraId="72D29B12" w14:textId="77777777" w:rsidR="00DB66E5" w:rsidRDefault="00DB66E5" w:rsidP="00DB66E5">
      <w:pPr>
        <w:pStyle w:val="Kop1"/>
        <w:numPr>
          <w:ilvl w:val="0"/>
          <w:numId w:val="16"/>
        </w:numPr>
        <w:tabs>
          <w:tab w:val="num" w:pos="360"/>
        </w:tabs>
        <w:ind w:left="0" w:firstLine="0"/>
      </w:pPr>
      <w:bookmarkStart w:id="11" w:name="_Toc119501919"/>
      <w:bookmarkStart w:id="12" w:name="_Toc124161171"/>
      <w:bookmarkStart w:id="13" w:name="_Hlk120192285"/>
      <w:r w:rsidRPr="00A83DE2">
        <w:lastRenderedPageBreak/>
        <w:t>Wat is AI?</w:t>
      </w:r>
      <w:bookmarkEnd w:id="11"/>
      <w:bookmarkEnd w:id="12"/>
    </w:p>
    <w:p w14:paraId="1494033E" w14:textId="77777777" w:rsidR="00DB66E5" w:rsidRPr="00A83DE2" w:rsidRDefault="00DB66E5" w:rsidP="00DB66E5">
      <w:pPr>
        <w:pStyle w:val="Geenafstand"/>
      </w:pPr>
      <w:bookmarkStart w:id="14" w:name="_Hlk124160570"/>
      <w:r w:rsidRPr="00A83DE2">
        <w:t xml:space="preserve">AI </w:t>
      </w:r>
      <w:r>
        <w:t>is ontstaan in</w:t>
      </w:r>
      <w:r w:rsidRPr="003C482C">
        <w:t xml:space="preserve"> </w:t>
      </w:r>
      <w:r w:rsidRPr="002D1593">
        <w:t>Engeland tijdens de 2e Wereld Oorlog in</w:t>
      </w:r>
      <w:r w:rsidRPr="003C482C">
        <w:t xml:space="preserve"> </w:t>
      </w:r>
      <w:r w:rsidRPr="00A83DE2">
        <w:t xml:space="preserve">1940, toen Alan Turning een machine ontwikkelde om de Enigma Code van Duitsland te breken. </w:t>
      </w:r>
      <w:r>
        <w:t>Tien</w:t>
      </w:r>
      <w:r w:rsidRPr="00A83DE2">
        <w:t xml:space="preserve"> jaar later bracht hij een artikel uit over “Computer </w:t>
      </w:r>
      <w:proofErr w:type="spellStart"/>
      <w:r w:rsidRPr="00A83DE2">
        <w:t>Machinery</w:t>
      </w:r>
      <w:proofErr w:type="spellEnd"/>
      <w:r w:rsidRPr="00A83DE2">
        <w:t xml:space="preserve"> and Intelligence” </w:t>
      </w:r>
      <w:sdt>
        <w:sdtPr>
          <w:id w:val="1973176204"/>
          <w:citation/>
        </w:sdtPr>
        <w:sdtContent>
          <w:r w:rsidRPr="00A83DE2">
            <w:fldChar w:fldCharType="begin"/>
          </w:r>
          <w:r w:rsidRPr="00A83DE2">
            <w:instrText xml:space="preserve"> CITATION Kap19 \l 1043 </w:instrText>
          </w:r>
          <w:r w:rsidRPr="00A83DE2">
            <w:fldChar w:fldCharType="separate"/>
          </w:r>
          <w:r w:rsidRPr="00A83DE2">
            <w:rPr>
              <w:noProof/>
            </w:rPr>
            <w:t>(Kaplan &amp; Haenlein, 2019)</w:t>
          </w:r>
          <w:r w:rsidRPr="00A83DE2">
            <w:fldChar w:fldCharType="end"/>
          </w:r>
        </w:sdtContent>
      </w:sdt>
      <w:r w:rsidRPr="00A83DE2">
        <w:t>. Dit is tevens ook het ontstaan van de Turning Test d</w:t>
      </w:r>
      <w:r>
        <w:t>ie</w:t>
      </w:r>
      <w:r w:rsidRPr="00A83DE2">
        <w:t xml:space="preserve"> gebruikt wordt om de intelligentie van een AI te meten.</w:t>
      </w:r>
    </w:p>
    <w:p w14:paraId="0D4D2530" w14:textId="77777777" w:rsidR="00DB66E5" w:rsidRPr="00A83DE2" w:rsidRDefault="00DB66E5" w:rsidP="00DB66E5">
      <w:r w:rsidRPr="00A83DE2">
        <w:t>AI staat voor Artificial Intelligence, intelligentie gemaakt door een ander. De term Artificial Intelligence werd voor het eerst officieel gebruik</w:t>
      </w:r>
      <w:r>
        <w:t>t</w:t>
      </w:r>
      <w:r w:rsidRPr="00A83DE2">
        <w:t xml:space="preserve"> door een onderzoeksteam van het </w:t>
      </w:r>
      <w:proofErr w:type="spellStart"/>
      <w:r w:rsidRPr="00A83DE2">
        <w:t>Dartmouth</w:t>
      </w:r>
      <w:proofErr w:type="spellEnd"/>
      <w:r w:rsidRPr="00A83DE2">
        <w:t xml:space="preserve"> </w:t>
      </w:r>
      <w:r>
        <w:t>C</w:t>
      </w:r>
      <w:r w:rsidRPr="00A83DE2">
        <w:t xml:space="preserve">ollege in </w:t>
      </w:r>
      <w:r>
        <w:t xml:space="preserve">de </w:t>
      </w:r>
      <w:r w:rsidRPr="002D1593">
        <w:t>Verenigde Staten</w:t>
      </w:r>
      <w:r w:rsidRPr="009011DA">
        <w:rPr>
          <w:color w:val="FF0000"/>
        </w:rPr>
        <w:t xml:space="preserve"> </w:t>
      </w:r>
      <w:r>
        <w:t xml:space="preserve">in </w:t>
      </w:r>
      <w:r w:rsidRPr="00A83DE2">
        <w:t xml:space="preserve">het jaar 1957 </w:t>
      </w:r>
      <w:sdt>
        <w:sdtPr>
          <w:id w:val="-1094402229"/>
          <w:citation/>
        </w:sdtPr>
        <w:sdtContent>
          <w:r w:rsidRPr="00A83DE2">
            <w:fldChar w:fldCharType="begin"/>
          </w:r>
          <w:r w:rsidRPr="00A83DE2">
            <w:instrText xml:space="preserve">CITATION Dic19 \l 1043 </w:instrText>
          </w:r>
          <w:r w:rsidRPr="00A83DE2">
            <w:fldChar w:fldCharType="separate"/>
          </w:r>
          <w:r w:rsidRPr="00A83DE2">
            <w:rPr>
              <w:noProof/>
            </w:rPr>
            <w:t>(Dick, 2019)</w:t>
          </w:r>
          <w:r w:rsidRPr="00A83DE2">
            <w:fldChar w:fldCharType="end"/>
          </w:r>
        </w:sdtContent>
      </w:sdt>
      <w:r w:rsidRPr="00A83DE2">
        <w:t xml:space="preserve">. </w:t>
      </w:r>
    </w:p>
    <w:p w14:paraId="639856BC" w14:textId="77777777" w:rsidR="00DB66E5" w:rsidRPr="00A83DE2" w:rsidRDefault="00DB66E5" w:rsidP="00DB66E5">
      <w:r w:rsidRPr="00A83DE2">
        <w:t xml:space="preserve">Maar de vraag </w:t>
      </w:r>
      <w:r>
        <w:t>is</w:t>
      </w:r>
      <w:r w:rsidRPr="00A83DE2">
        <w:t xml:space="preserve"> nog steeds, wat is AI? Er zijn verschillende definities voor AI. Een van die definities luidt dat AI van methodes gebruik maakt gebaseerd op het intelligente gedrag van mensen en dieren om complexe problemen op te lossen</w:t>
      </w:r>
      <w:sdt>
        <w:sdtPr>
          <w:id w:val="-277259713"/>
          <w:citation/>
        </w:sdtPr>
        <w:sdtContent>
          <w:r w:rsidRPr="00A83DE2">
            <w:fldChar w:fldCharType="begin"/>
          </w:r>
          <w:r w:rsidRPr="00A83DE2">
            <w:instrText xml:space="preserve">CITATION Cop \p 4 \l 1043 </w:instrText>
          </w:r>
          <w:r w:rsidRPr="00A83DE2">
            <w:fldChar w:fldCharType="separate"/>
          </w:r>
          <w:r w:rsidRPr="00A83DE2">
            <w:rPr>
              <w:noProof/>
            </w:rPr>
            <w:t xml:space="preserve"> (Coppin, 2004, p. 4)</w:t>
          </w:r>
          <w:r w:rsidRPr="00A83DE2">
            <w:fldChar w:fldCharType="end"/>
          </w:r>
        </w:sdtContent>
      </w:sdt>
      <w:r w:rsidRPr="00A83DE2">
        <w:t>. Een AI is dus een slimme computer of algoritme dat in</w:t>
      </w:r>
      <w:r>
        <w:t xml:space="preserve"> </w:t>
      </w:r>
      <w:r w:rsidRPr="00A83DE2">
        <w:t>staat is te leren en zichzelf te verbeteren.</w:t>
      </w:r>
    </w:p>
    <w:bookmarkEnd w:id="13"/>
    <w:bookmarkEnd w:id="14"/>
    <w:p w14:paraId="66446241" w14:textId="77777777" w:rsidR="00DB66E5" w:rsidRPr="00A83DE2" w:rsidRDefault="00DB66E5" w:rsidP="00DB66E5">
      <w:r w:rsidRPr="00A83DE2">
        <w:br w:type="page"/>
      </w:r>
    </w:p>
    <w:p w14:paraId="687A5065" w14:textId="77777777" w:rsidR="00DB66E5" w:rsidRPr="00A83DE2" w:rsidRDefault="00DB66E5" w:rsidP="00DB66E5">
      <w:pPr>
        <w:pStyle w:val="Kop1"/>
        <w:numPr>
          <w:ilvl w:val="0"/>
          <w:numId w:val="16"/>
        </w:numPr>
        <w:tabs>
          <w:tab w:val="num" w:pos="360"/>
        </w:tabs>
        <w:ind w:left="0" w:firstLine="0"/>
      </w:pPr>
      <w:bookmarkStart w:id="15" w:name="_Toc119501920"/>
      <w:bookmarkStart w:id="16" w:name="_Toc124161172"/>
      <w:bookmarkStart w:id="17" w:name="_Hlk120192316"/>
      <w:r w:rsidRPr="00A83DE2">
        <w:lastRenderedPageBreak/>
        <w:t>Wat is Machine Learning?</w:t>
      </w:r>
      <w:bookmarkEnd w:id="15"/>
      <w:bookmarkEnd w:id="16"/>
    </w:p>
    <w:p w14:paraId="376B2B67" w14:textId="77777777" w:rsidR="00DB66E5" w:rsidRPr="00A83DE2" w:rsidRDefault="00DB66E5" w:rsidP="00DB66E5">
      <w:bookmarkStart w:id="18" w:name="_Hlk120192381"/>
      <w:bookmarkStart w:id="19" w:name="_Hlk120192346"/>
      <w:bookmarkEnd w:id="17"/>
      <w:r w:rsidRPr="00A83DE2">
        <w:t>Machine Learning is een onderdeel van AI d</w:t>
      </w:r>
      <w:r>
        <w:t>at</w:t>
      </w:r>
      <w:r w:rsidRPr="00A83DE2">
        <w:t xml:space="preserve"> gericht is op het maken van systemen die van data kunnen leren of data kunnen gebruiken om beter te worden. AI en Machine Learning word</w:t>
      </w:r>
      <w:r>
        <w:t>en</w:t>
      </w:r>
      <w:r w:rsidRPr="00A83DE2">
        <w:t xml:space="preserve"> vaak samen gebruikt, maar het zijn twee verschillende dingen. Terwijl Machine Learning altijd onder AI valt, valt AI niet altijd onder Machine Learning. Het doel van Machine Learning is om computers nieuwe dingen te laten leren die er niet hard in geprogrammeerd worden zoals </w:t>
      </w:r>
      <w:r>
        <w:t>we bijvoorbeeld</w:t>
      </w:r>
      <w:r w:rsidRPr="00A83DE2">
        <w:t xml:space="preserve"> zien bij een montagelijn.</w:t>
      </w:r>
    </w:p>
    <w:p w14:paraId="256CD9CC" w14:textId="77777777" w:rsidR="00DB66E5" w:rsidRPr="00A83DE2" w:rsidRDefault="00DB66E5" w:rsidP="00DB66E5">
      <w:r w:rsidRPr="00A83DE2">
        <w:t>Zoals eerder vernoemd zijn er drie specifieke leermethodes die onder Machine Learning vallen: Reinforcement, Supervised en Unsupervised.</w:t>
      </w:r>
    </w:p>
    <w:p w14:paraId="5BEC369B" w14:textId="77777777" w:rsidR="00DB66E5" w:rsidRPr="00A83DE2" w:rsidRDefault="00DB66E5" w:rsidP="00DB66E5">
      <w:r w:rsidRPr="00A83DE2">
        <w:t xml:space="preserve">In hoofdstuk 4 wordt Reinforcement learning behandeld. Bij deze methode wordt gebruik gemaakt van positieve of negatieve beloningen. De AI krijgt de taak om een zo hoog mogelijk score te </w:t>
      </w:r>
      <w:r>
        <w:t>halen</w:t>
      </w:r>
      <w:r w:rsidRPr="00A83DE2">
        <w:t>. De AI zal dus langzaam leren wat goed is en wat fout is.</w:t>
      </w:r>
    </w:p>
    <w:p w14:paraId="0FF7CDCD" w14:textId="77777777" w:rsidR="00DB66E5" w:rsidRPr="00A83DE2" w:rsidRDefault="00DB66E5" w:rsidP="00DB66E5">
      <w:r w:rsidRPr="00A83DE2">
        <w:t>In hoofdstuk 5 wordt Supervised learning behandeld. Bij deze methode wordt de AI getraind met specifieke informatie. Er zal dus een trainer zijn die tegen de AI zegt</w:t>
      </w:r>
      <w:r>
        <w:t>;</w:t>
      </w:r>
      <w:r w:rsidRPr="00A83DE2">
        <w:t xml:space="preserve"> d</w:t>
      </w:r>
      <w:r>
        <w:t>eze</w:t>
      </w:r>
      <w:r w:rsidRPr="00A83DE2">
        <w:t xml:space="preserve"> afbeelding laat een kat zien en deze afbeelding laat een hond zien. De AI leert langzaam aan het verschil tussen katten en honden te zien totdat de AI vanuit zichzelf kan zeggen</w:t>
      </w:r>
      <w:r>
        <w:t xml:space="preserve"> dat</w:t>
      </w:r>
      <w:r w:rsidRPr="00A83DE2">
        <w:t xml:space="preserve"> dit een afbeelding van een kat en d</w:t>
      </w:r>
      <w:r>
        <w:t>at</w:t>
      </w:r>
      <w:r w:rsidRPr="00A83DE2">
        <w:t xml:space="preserve"> een afbeelding van een hond</w:t>
      </w:r>
      <w:r>
        <w:t xml:space="preserve"> is</w:t>
      </w:r>
      <w:r w:rsidRPr="00A83DE2">
        <w:t xml:space="preserve">. </w:t>
      </w:r>
    </w:p>
    <w:p w14:paraId="309EDDC2" w14:textId="77777777" w:rsidR="00DB66E5" w:rsidRPr="00A83DE2" w:rsidRDefault="00DB66E5" w:rsidP="00DB66E5">
      <w:r w:rsidRPr="00A83DE2">
        <w:t>In hoofdstuk 6 wordt Unsupervised learning behandeld. Bij Supervised learning wordt er gezegd tegen de AI wat de afbeelding la</w:t>
      </w:r>
      <w:r>
        <w:t>at</w:t>
      </w:r>
      <w:r w:rsidRPr="00A83DE2">
        <w:t xml:space="preserve"> zien. Bij Unsupervised learning wordt dit niet gedaan. De AI moet zelf gaan kijken, wat </w:t>
      </w:r>
      <w:r>
        <w:t>bij elkaar hoort</w:t>
      </w:r>
      <w:r w:rsidRPr="00A83DE2">
        <w:t>. De AI zal alle afbeelding</w:t>
      </w:r>
      <w:r>
        <w:t>en</w:t>
      </w:r>
      <w:r w:rsidRPr="00A83DE2">
        <w:t xml:space="preserve"> gaan vergelijken en alles </w:t>
      </w:r>
      <w:r>
        <w:t>w</w:t>
      </w:r>
      <w:r w:rsidRPr="00A83DE2">
        <w:t>at op elkaar lijkt</w:t>
      </w:r>
      <w:r>
        <w:t>,</w:t>
      </w:r>
      <w:r w:rsidRPr="00A83DE2">
        <w:t xml:space="preserve"> bij elkaar zetten. Achteraf zal een persoon zeggen; ‘Deze afbeeldingen die je bij elkaar </w:t>
      </w:r>
      <w:r>
        <w:t xml:space="preserve">hebt </w:t>
      </w:r>
      <w:r w:rsidRPr="00A83DE2">
        <w:t xml:space="preserve">gezet zijn van katten’. De AI weet nu dus, dat die groep op katten lijkt. Op deze manier zal de AI leren om het verband te vinden tussen dingen die gelijk zijn. </w:t>
      </w:r>
    </w:p>
    <w:bookmarkEnd w:id="18"/>
    <w:p w14:paraId="59AE1C5D" w14:textId="77777777" w:rsidR="00DB66E5" w:rsidRPr="00A83DE2" w:rsidRDefault="00DB66E5" w:rsidP="00DB66E5">
      <w:r w:rsidRPr="00A83DE2">
        <w:br w:type="page"/>
      </w:r>
    </w:p>
    <w:p w14:paraId="0783012B" w14:textId="77777777" w:rsidR="00DB66E5" w:rsidRPr="00A83DE2" w:rsidRDefault="00DB66E5" w:rsidP="00DB66E5">
      <w:pPr>
        <w:pStyle w:val="Kop1"/>
        <w:numPr>
          <w:ilvl w:val="0"/>
          <w:numId w:val="16"/>
        </w:numPr>
        <w:tabs>
          <w:tab w:val="num" w:pos="360"/>
        </w:tabs>
        <w:ind w:left="0" w:firstLine="0"/>
      </w:pPr>
      <w:bookmarkStart w:id="20" w:name="_Toc119322926"/>
      <w:bookmarkStart w:id="21" w:name="_Toc124161173"/>
      <w:bookmarkStart w:id="22" w:name="_Hlk120192505"/>
      <w:bookmarkEnd w:id="19"/>
      <w:r w:rsidRPr="00A83DE2">
        <w:lastRenderedPageBreak/>
        <w:t>Reinforcement Learning (RL)</w:t>
      </w:r>
      <w:bookmarkEnd w:id="20"/>
      <w:bookmarkEnd w:id="21"/>
    </w:p>
    <w:p w14:paraId="47D078E1" w14:textId="77777777" w:rsidR="00DB66E5" w:rsidRPr="00A83DE2" w:rsidRDefault="00DB66E5" w:rsidP="00DB66E5">
      <w:bookmarkStart w:id="23" w:name="_Hlk120192426"/>
      <w:r w:rsidRPr="00A83DE2">
        <w:t>In hoofdstuk 3 is een korte beschrijving gegeven over RL. In dit hoofdstuk zal er dieper ingegaan worden over wat RL is, hoe het werkt en waarvoor het gebruikt wordt. De voor- en nadelen van deze methodiek zullen behandeld worden in hoofdstuk 7.</w:t>
      </w:r>
    </w:p>
    <w:p w14:paraId="23BA3AAA" w14:textId="77777777" w:rsidR="00DB66E5" w:rsidRPr="00A83DE2" w:rsidRDefault="00DB66E5" w:rsidP="00DB66E5">
      <w:pPr>
        <w:pStyle w:val="Kop2"/>
      </w:pPr>
      <w:bookmarkStart w:id="24" w:name="_Toc119322927"/>
      <w:bookmarkStart w:id="25" w:name="_Toc124161174"/>
      <w:bookmarkEnd w:id="23"/>
      <w:r w:rsidRPr="00A83DE2">
        <w:t>4.1</w:t>
      </w:r>
      <w:r w:rsidRPr="00A83DE2">
        <w:tab/>
        <w:t>Wat is Reinforcement Learning?</w:t>
      </w:r>
      <w:bookmarkEnd w:id="24"/>
      <w:bookmarkEnd w:id="25"/>
    </w:p>
    <w:p w14:paraId="3A6946F4" w14:textId="77777777" w:rsidR="00DB66E5" w:rsidRPr="00A83DE2" w:rsidRDefault="00DB66E5" w:rsidP="00DB66E5">
      <w:r>
        <w:t>Reinforcement Learning (</w:t>
      </w:r>
      <w:r w:rsidRPr="00A83DE2">
        <w:t>RL</w:t>
      </w:r>
      <w:r>
        <w:t>)</w:t>
      </w:r>
      <w:r w:rsidRPr="00A83DE2">
        <w:t xml:space="preserve"> is leren hoe je bepaalde situaties </w:t>
      </w:r>
      <w:r>
        <w:t>aan</w:t>
      </w:r>
      <w:r w:rsidRPr="00A83DE2">
        <w:t xml:space="preserve"> acties </w:t>
      </w:r>
      <w:r w:rsidRPr="002D1593">
        <w:t>kunt koppelen</w:t>
      </w:r>
      <w:r w:rsidRPr="00A83DE2">
        <w:t xml:space="preserve">. Bij RL wordt niet gezegd wat je moet doen. Alles hangt af van de acties die de leerling uitvoert. Elke actie heeft een reactie en dus de uitgevoerde acties van de leerling kunnen een positieve of negatieve reactie hebben. In de meeste gevallen wil je dat de leerling alleen positieve reacties krijgt op zijn acties. Bij RL zal de leerling zelf moeten achterhalen welke actie tot die positieve reactie leidt. De leerling zal niet meteen, bij de eerste positieve reactie, weten wat gewenst is en wat niet. Alleen door trial-and-error zal de leerling leren welke acties de gewenste reactie opleveren. </w:t>
      </w:r>
      <w:sdt>
        <w:sdtPr>
          <w:id w:val="-1139258339"/>
          <w:citation/>
        </w:sdtPr>
        <w:sdtContent>
          <w:r w:rsidRPr="00A83DE2">
            <w:fldChar w:fldCharType="begin"/>
          </w:r>
          <w:r w:rsidRPr="00A83DE2">
            <w:instrText xml:space="preserve">CITATION Sut18 \p 1-4 \l 1043 </w:instrText>
          </w:r>
          <w:r w:rsidRPr="00A83DE2">
            <w:fldChar w:fldCharType="separate"/>
          </w:r>
          <w:r w:rsidRPr="00A83DE2">
            <w:rPr>
              <w:noProof/>
            </w:rPr>
            <w:t>(Sutton &amp; Barto, 2018, pp. 1-4)</w:t>
          </w:r>
          <w:r w:rsidRPr="00A83DE2">
            <w:fldChar w:fldCharType="end"/>
          </w:r>
        </w:sdtContent>
      </w:sdt>
      <w:r w:rsidRPr="00A83DE2">
        <w:t xml:space="preserve">. </w:t>
      </w:r>
    </w:p>
    <w:p w14:paraId="73D3C525" w14:textId="77777777" w:rsidR="00DB66E5" w:rsidRPr="00A83DE2" w:rsidRDefault="00DB66E5" w:rsidP="00DB66E5">
      <w:r w:rsidRPr="00A83DE2">
        <w:t>Om</w:t>
      </w:r>
      <w:r>
        <w:t xml:space="preserve"> het anders te beschrijven </w:t>
      </w:r>
      <w:r w:rsidRPr="00A83DE2">
        <w:t xml:space="preserve">kan er gekeken worden naar jonge kinderen. Kinderen zijn heel nieuwsgierig, ze zullen overal op klimmen en alles aanraken. Als kind zelf, zat ik ooit bij mijn grootouders te kijken naar het vuur in de kachel </w:t>
      </w:r>
      <w:r>
        <w:t>i</w:t>
      </w:r>
      <w:r w:rsidRPr="00A83DE2">
        <w:t>n de woonkamer. Het vuur zag er heel mooi uit en dus wilde ik het aanr</w:t>
      </w:r>
      <w:r>
        <w:t>a</w:t>
      </w:r>
      <w:r w:rsidRPr="00A83DE2">
        <w:t>ken. Ik drukte mijn vinger op de kachel waarin al een tijdje een vuur brand</w:t>
      </w:r>
      <w:r>
        <w:t>d</w:t>
      </w:r>
      <w:r w:rsidRPr="00A83DE2">
        <w:t>e. Het is dus niet ver gezocht dat ik mijn vinger flink verbrand</w:t>
      </w:r>
      <w:r>
        <w:t>d</w:t>
      </w:r>
      <w:r w:rsidRPr="00A83DE2">
        <w:t>e. Dit is R</w:t>
      </w:r>
      <w:r>
        <w:t>einforcement Learning</w:t>
      </w:r>
      <w:r w:rsidRPr="00A83DE2">
        <w:t>. Een actie wordt uitgevoerd en de leerling leer</w:t>
      </w:r>
      <w:r>
        <w:t>t</w:t>
      </w:r>
      <w:r w:rsidRPr="00A83DE2">
        <w:t xml:space="preserve"> gebaseerd op het resultaat van de actie, zowel positief als negatief. Ik leerde om niet meer kachels aan te raken als er vuur in z</w:t>
      </w:r>
      <w:r>
        <w:t>i</w:t>
      </w:r>
      <w:r w:rsidRPr="00A83DE2">
        <w:t>t door middel van een negatieve beloning.</w:t>
      </w:r>
    </w:p>
    <w:p w14:paraId="1E3F19B9" w14:textId="77777777" w:rsidR="00DB66E5" w:rsidRPr="00A83DE2" w:rsidRDefault="00DB66E5" w:rsidP="00DB66E5">
      <w:pPr>
        <w:pStyle w:val="Kop2"/>
      </w:pPr>
      <w:bookmarkStart w:id="26" w:name="_Toc119322928"/>
      <w:bookmarkStart w:id="27" w:name="_Toc124161175"/>
      <w:r w:rsidRPr="00A83DE2">
        <w:t>4.2</w:t>
      </w:r>
      <w:r w:rsidRPr="00A83DE2">
        <w:tab/>
        <w:t>Hoe werkt Reinforcement Learning?</w:t>
      </w:r>
      <w:bookmarkEnd w:id="26"/>
      <w:bookmarkEnd w:id="27"/>
    </w:p>
    <w:p w14:paraId="75CA9CA7" w14:textId="77777777" w:rsidR="00DB66E5" w:rsidRDefault="00DB66E5" w:rsidP="00DB66E5">
      <w:r w:rsidRPr="00A83DE2">
        <w:t>Zoals eerder vernoemd, werkt RL op het principe van doen en ervaren. Het is een methode waarbij de leerling zelf moet leren zonder dat hij informatie gegeven krijgt. We zullen nu verder ingaan op hoe je dat voor elkaar krijgt. In figuur 4.1 is een diagram te zien d</w:t>
      </w:r>
      <w:r>
        <w:t>at</w:t>
      </w:r>
      <w:r w:rsidRPr="00A83DE2">
        <w:t xml:space="preserve"> het principe van RL weergeeft. </w:t>
      </w:r>
    </w:p>
    <w:p w14:paraId="78E8B9B0" w14:textId="77777777" w:rsidR="00DB66E5" w:rsidRDefault="00DB66E5" w:rsidP="00DB66E5">
      <w:r w:rsidRPr="00A83DE2">
        <w:rPr>
          <w:noProof/>
        </w:rPr>
        <w:drawing>
          <wp:inline distT="0" distB="0" distL="0" distR="0" wp14:anchorId="0E6AB553" wp14:editId="2EBADEDC">
            <wp:extent cx="3162300" cy="2608345"/>
            <wp:effectExtent l="0" t="0" r="0" b="1905"/>
            <wp:docPr id="3" name="Afbeelding 3"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This is similar to a control diagram, shown below, in which a controller senses an error between a desired reference and a plant output and uses the error to acts on a plan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an agent that interacts with its environment. The observation signal goes from the environment to the agent, and the action signal goes from the agent to the environment. The reward signal goes from the environment to the reinforcement learning algorithm inside the agent. The reinforcement learning algorithm uses the available information to update a policy. The agent uses a policy to map an observation to an action. This is similar to a control diagram, shown below, in which a controller senses an error between a desired reference and a plant output and uses the error to acts on a plant inpu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2284" cy="2616580"/>
                    </a:xfrm>
                    <a:prstGeom prst="rect">
                      <a:avLst/>
                    </a:prstGeom>
                    <a:noFill/>
                    <a:ln>
                      <a:noFill/>
                    </a:ln>
                  </pic:spPr>
                </pic:pic>
              </a:graphicData>
            </a:graphic>
          </wp:inline>
        </w:drawing>
      </w:r>
    </w:p>
    <w:p w14:paraId="13287B11" w14:textId="77777777" w:rsidR="00DB66E5" w:rsidRDefault="00DB66E5" w:rsidP="00DB66E5">
      <w:pPr>
        <w:pStyle w:val="Bijschrift"/>
      </w:pPr>
      <w:r>
        <w:t>Figuur 4.1 RL Diagram</w:t>
      </w:r>
      <w:sdt>
        <w:sdtPr>
          <w:id w:val="-256435782"/>
          <w:citation/>
        </w:sdtPr>
        <w:sdtContent>
          <w:r>
            <w:fldChar w:fldCharType="begin"/>
          </w:r>
          <w:r>
            <w:instrText xml:space="preserve"> CITATION Mat22 \l 1043 </w:instrText>
          </w:r>
          <w:r>
            <w:fldChar w:fldCharType="separate"/>
          </w:r>
          <w:r>
            <w:rPr>
              <w:noProof/>
            </w:rPr>
            <w:t xml:space="preserve"> (Matworks, 2022)</w:t>
          </w:r>
          <w:r>
            <w:fldChar w:fldCharType="end"/>
          </w:r>
        </w:sdtContent>
      </w:sdt>
    </w:p>
    <w:p w14:paraId="130604D5" w14:textId="77777777" w:rsidR="00DB66E5" w:rsidRDefault="00DB66E5" w:rsidP="00DB66E5">
      <w:pPr>
        <w:spacing w:before="0" w:after="160" w:line="259" w:lineRule="auto"/>
      </w:pPr>
      <w:r>
        <w:br w:type="page"/>
      </w:r>
    </w:p>
    <w:p w14:paraId="68F4280F" w14:textId="77777777" w:rsidR="00DB66E5" w:rsidRDefault="00DB66E5" w:rsidP="00DB66E5">
      <w:r w:rsidRPr="00A83DE2">
        <w:lastRenderedPageBreak/>
        <w:t>Het is al eerder vernoemd, dat bij RL de leerling de omgeving observeert en daarop gebaseerd een actie maakt. Die actie creëert een reactie in de omgeving en de leerling krijgt een positieve of negatieve beloning. Deze cirkel herhaalt zichzelf constant. Nadat de leerling talloze keren door de cirkel heengegaan is, zal deze leren om de reactie van een bepaalde actie in een bepaalde omgeving</w:t>
      </w:r>
      <w:r>
        <w:t xml:space="preserve"> te</w:t>
      </w:r>
      <w:r w:rsidRPr="00A83DE2">
        <w:t xml:space="preserve"> leren voorspellen. Op dat moment is het doel van de leerling bereikt. Om te zorgen dat de leerling sneller leert, kun je extra feedback geven aan het RL Algoritme. Door observaties van vorige omgevingen en de acties die de leerling neemt te vergelijken, zal de leerling sneller op het punt komen waarbij die reacties kan gaan voorspellen. </w:t>
      </w:r>
      <w:sdt>
        <w:sdtPr>
          <w:id w:val="403878621"/>
          <w:citation/>
        </w:sdtPr>
        <w:sdtContent>
          <w:r w:rsidRPr="00A83DE2">
            <w:fldChar w:fldCharType="begin"/>
          </w:r>
          <w:r w:rsidRPr="00A83DE2">
            <w:instrText xml:space="preserve"> CITATION Rib02 \l 1043 </w:instrText>
          </w:r>
          <w:r w:rsidRPr="00A83DE2">
            <w:fldChar w:fldCharType="separate"/>
          </w:r>
          <w:r w:rsidRPr="00A83DE2">
            <w:rPr>
              <w:noProof/>
            </w:rPr>
            <w:t>(Ribeiro, 2002)</w:t>
          </w:r>
          <w:r w:rsidRPr="00A83DE2">
            <w:fldChar w:fldCharType="end"/>
          </w:r>
        </w:sdtContent>
      </w:sdt>
    </w:p>
    <w:p w14:paraId="79B1A8A1" w14:textId="77777777" w:rsidR="00DB66E5" w:rsidRPr="00A83DE2" w:rsidRDefault="00DB66E5" w:rsidP="00DB66E5">
      <w:r w:rsidRPr="00A83DE2">
        <w:t xml:space="preserve">Op </w:t>
      </w:r>
      <w:r>
        <w:t xml:space="preserve">het </w:t>
      </w:r>
      <w:r w:rsidRPr="00A83DE2">
        <w:t>gebied van RL-algoritmes is Q-Learning het meest gebruikt en begrepen. Q-Learning</w:t>
      </w:r>
      <w:r>
        <w:t xml:space="preserve"> is</w:t>
      </w:r>
      <w:r w:rsidRPr="00A83DE2">
        <w:t xml:space="preserve"> voor het eerst geïntroduceerd door Christopher Watkins in 1989. Het doel van Q-learning is het vinden van de optimale beloning Q. Dat wil zeggen dat de gehele algoritme op</w:t>
      </w:r>
      <w:r>
        <w:t xml:space="preserve"> </w:t>
      </w:r>
      <w:r w:rsidRPr="00A83DE2">
        <w:t>zoek is naar de Q die het meest oplevert en dus het beste presteert. Het algoritme werkt op dezelfde manier als is af</w:t>
      </w:r>
      <w:r>
        <w:t>ge</w:t>
      </w:r>
      <w:r w:rsidRPr="00A83DE2">
        <w:t xml:space="preserve">beeld in afbeelding 4.1. De huidige situatie wordt bekeken, een actie wordt gemaakt, het resultaat wordt bestudeerd. Een beloning wordt gegeven gebaseerd op het resultaat en Q wordt aangepast als de </w:t>
      </w:r>
      <w:r>
        <w:t xml:space="preserve">nieuwe </w:t>
      </w:r>
      <w:r w:rsidRPr="00A83DE2">
        <w:t xml:space="preserve">beloning beter is dan de </w:t>
      </w:r>
      <w:r>
        <w:t>oude</w:t>
      </w:r>
      <w:r w:rsidRPr="00A83DE2">
        <w:t xml:space="preserve"> beloning. Als dat niet het geval is dan zal het algoritme de situatie opnieuw bekijken en een nieuwe actie kiezen totdat er een betere Q tevoorschijn komt. </w:t>
      </w:r>
      <w:r>
        <w:t>(</w:t>
      </w:r>
      <w:r w:rsidRPr="00A83DE2">
        <w:t>Zie ook Watkins, 1989 en Watkins &amp; Dayan, 1992)</w:t>
      </w:r>
    </w:p>
    <w:p w14:paraId="2F9F18E2" w14:textId="77777777" w:rsidR="00DB66E5" w:rsidRPr="00A83DE2" w:rsidRDefault="00DB66E5" w:rsidP="00DB66E5">
      <w:pPr>
        <w:pStyle w:val="Kop2"/>
      </w:pPr>
      <w:bookmarkStart w:id="28" w:name="_Toc119322929"/>
      <w:bookmarkStart w:id="29" w:name="_Toc124161176"/>
      <w:r w:rsidRPr="00A83DE2">
        <w:t>4.3</w:t>
      </w:r>
      <w:r w:rsidRPr="00A83DE2">
        <w:tab/>
      </w:r>
      <w:r>
        <w:t>T</w:t>
      </w:r>
      <w:r w:rsidRPr="00A83DE2">
        <w:t>oepassingen van Reinforcement Learning.</w:t>
      </w:r>
      <w:bookmarkEnd w:id="28"/>
      <w:bookmarkEnd w:id="29"/>
    </w:p>
    <w:p w14:paraId="058A5B44" w14:textId="77777777" w:rsidR="00DB66E5" w:rsidRPr="00A83DE2" w:rsidRDefault="00DB66E5" w:rsidP="00DB66E5">
      <w:r w:rsidRPr="00A83DE2">
        <w:t>Voor diegene</w:t>
      </w:r>
      <w:r>
        <w:t>n</w:t>
      </w:r>
      <w:r w:rsidRPr="00A83DE2">
        <w:t xml:space="preserve"> die zich bezighouden met Machine Learning zal de naam </w:t>
      </w:r>
      <w:proofErr w:type="spellStart"/>
      <w:r w:rsidRPr="00A83DE2">
        <w:t>AlphaGo</w:t>
      </w:r>
      <w:proofErr w:type="spellEnd"/>
      <w:r w:rsidRPr="00A83DE2">
        <w:t xml:space="preserve"> niet onbekend zijn. </w:t>
      </w:r>
      <w:proofErr w:type="spellStart"/>
      <w:r w:rsidRPr="00A83DE2">
        <w:t>AlphaGo</w:t>
      </w:r>
      <w:proofErr w:type="spellEnd"/>
      <w:r w:rsidRPr="00A83DE2">
        <w:t xml:space="preserve">, die gebruik maakt van de </w:t>
      </w:r>
      <w:proofErr w:type="spellStart"/>
      <w:r w:rsidRPr="00A83DE2">
        <w:t>AlphaZero</w:t>
      </w:r>
      <w:proofErr w:type="spellEnd"/>
      <w:r w:rsidRPr="00A83DE2">
        <w:t xml:space="preserve"> algoritme, is een van de meest bekende toepassingen van Reinforcement learning. </w:t>
      </w:r>
      <w:proofErr w:type="spellStart"/>
      <w:r w:rsidRPr="00A83DE2">
        <w:t>AlphaGo</w:t>
      </w:r>
      <w:proofErr w:type="spellEnd"/>
      <w:r w:rsidRPr="00A83DE2">
        <w:t xml:space="preserve"> is de supercomputer die voor het eerst in de geschiedenis een professionele GO-speler versloeg in een wedstrijd. Het is ook de eerste computer die de wereldkampioen GO-spele</w:t>
      </w:r>
      <w:r>
        <w:t>n</w:t>
      </w:r>
      <w:r w:rsidRPr="00A83DE2">
        <w:t xml:space="preserve"> versloeg. De supercomputer leerde GO spelen door constant tegen zichzelf wedstrijden te spelen. Voordat </w:t>
      </w:r>
      <w:proofErr w:type="spellStart"/>
      <w:r w:rsidRPr="00A83DE2">
        <w:t>AlphaGo</w:t>
      </w:r>
      <w:proofErr w:type="spellEnd"/>
      <w:r w:rsidRPr="00A83DE2">
        <w:t xml:space="preserve"> begon met leren, werd hem de regels uitgelegd. Daarna zijn alle vooruitgangen vanuit </w:t>
      </w:r>
      <w:proofErr w:type="spellStart"/>
      <w:r w:rsidRPr="00A83DE2">
        <w:t>AlphaGo</w:t>
      </w:r>
      <w:proofErr w:type="spellEnd"/>
      <w:r w:rsidRPr="00A83DE2">
        <w:t xml:space="preserve"> zelf gekomen totdat het goed genoeg was om de beste GO-speler ter wereld te worden. </w:t>
      </w:r>
      <w:sdt>
        <w:sdtPr>
          <w:id w:val="-293059716"/>
          <w:citation/>
        </w:sdtPr>
        <w:sdtContent>
          <w:r w:rsidRPr="00A83DE2">
            <w:fldChar w:fldCharType="begin"/>
          </w:r>
          <w:r w:rsidRPr="00A83DE2">
            <w:instrText xml:space="preserve">CITATION Alp22 \l 1043 </w:instrText>
          </w:r>
          <w:r w:rsidRPr="00A83DE2">
            <w:fldChar w:fldCharType="separate"/>
          </w:r>
          <w:r w:rsidRPr="00A83DE2">
            <w:rPr>
              <w:noProof/>
            </w:rPr>
            <w:t>(AlphaGo, 2017)</w:t>
          </w:r>
          <w:r w:rsidRPr="00A83DE2">
            <w:fldChar w:fldCharType="end"/>
          </w:r>
        </w:sdtContent>
      </w:sdt>
    </w:p>
    <w:p w14:paraId="27DBE5EB" w14:textId="77777777" w:rsidR="00DB66E5" w:rsidRPr="002673AC" w:rsidRDefault="00DB66E5" w:rsidP="00DB66E5">
      <w:r w:rsidRPr="002673AC">
        <w:t>Aangezien het doel van R</w:t>
      </w:r>
      <w:r>
        <w:t>L</w:t>
      </w:r>
      <w:r w:rsidRPr="002673AC">
        <w:t xml:space="preserve"> is om robots te voorzien van de mogelijkheid om te leren en te groeien, zal het niet verrassend zijn dat RL wordt toegepast in de </w:t>
      </w:r>
      <w:r>
        <w:t>r</w:t>
      </w:r>
      <w:r w:rsidRPr="002673AC">
        <w:t>obotica. Zo worden er in productielijnen robotarmen gebruikt die zichzelf hun taak hebben aangeleerd.</w:t>
      </w:r>
    </w:p>
    <w:p w14:paraId="3A103446" w14:textId="77777777" w:rsidR="00DB66E5" w:rsidRPr="00A83DE2" w:rsidRDefault="00DB66E5" w:rsidP="00DB66E5"/>
    <w:p w14:paraId="1AB23B59" w14:textId="77777777" w:rsidR="00DB66E5" w:rsidRPr="00A83DE2" w:rsidRDefault="00DB66E5" w:rsidP="00DB66E5">
      <w:r w:rsidRPr="00A83DE2">
        <w:br w:type="page"/>
      </w:r>
    </w:p>
    <w:p w14:paraId="429B779C" w14:textId="77777777" w:rsidR="00DB66E5" w:rsidRPr="00A83DE2" w:rsidRDefault="00DB66E5" w:rsidP="00DB66E5">
      <w:pPr>
        <w:pStyle w:val="Kop1"/>
        <w:numPr>
          <w:ilvl w:val="0"/>
          <w:numId w:val="16"/>
        </w:numPr>
        <w:tabs>
          <w:tab w:val="num" w:pos="360"/>
        </w:tabs>
        <w:ind w:left="0" w:firstLine="0"/>
      </w:pPr>
      <w:bookmarkStart w:id="30" w:name="_Toc119501925"/>
      <w:bookmarkStart w:id="31" w:name="_Toc124161177"/>
      <w:bookmarkStart w:id="32" w:name="_Hlk120192534"/>
      <w:bookmarkEnd w:id="22"/>
      <w:r w:rsidRPr="00A83DE2">
        <w:lastRenderedPageBreak/>
        <w:t>Supervised Learning</w:t>
      </w:r>
      <w:bookmarkEnd w:id="30"/>
      <w:bookmarkEnd w:id="31"/>
    </w:p>
    <w:p w14:paraId="614870F0" w14:textId="77777777" w:rsidR="00DB66E5" w:rsidRPr="00A83DE2" w:rsidRDefault="00DB66E5" w:rsidP="00DB66E5">
      <w:r w:rsidRPr="00A83DE2">
        <w:t>In hoofdstuk 3 is een korte beschrijving gegeven over Supervised Learning. In dit hoofdstuk zal er dieper ingegaan worden over wat Supervised Learning is, hoe het werkt en waarvoor het gebruikt wordt. De voor- en nadelen van deze methodiek zullen behandeld worden in hoofdstuk 7.</w:t>
      </w:r>
    </w:p>
    <w:p w14:paraId="33219C27" w14:textId="77777777" w:rsidR="00DB66E5" w:rsidRPr="00A83DE2" w:rsidRDefault="00DB66E5" w:rsidP="00DB66E5">
      <w:pPr>
        <w:pStyle w:val="Kop2"/>
      </w:pPr>
      <w:bookmarkStart w:id="33" w:name="_Toc119501926"/>
      <w:bookmarkStart w:id="34" w:name="_Toc124161178"/>
      <w:r w:rsidRPr="00A83DE2">
        <w:t>5.1</w:t>
      </w:r>
      <w:r w:rsidRPr="00A83DE2">
        <w:tab/>
        <w:t>Wat is Supervised Learning?</w:t>
      </w:r>
      <w:bookmarkEnd w:id="33"/>
      <w:bookmarkEnd w:id="34"/>
    </w:p>
    <w:p w14:paraId="2B704C67" w14:textId="77777777" w:rsidR="00DB66E5" w:rsidRPr="00A83DE2" w:rsidRDefault="00DB66E5" w:rsidP="00DB66E5">
      <w:bookmarkStart w:id="35" w:name="_Hlk120192628"/>
      <w:r w:rsidRPr="00A83DE2">
        <w:t>Supervised Learning (SL) is het leren door gebruik te maken van menselijk</w:t>
      </w:r>
      <w:r>
        <w:t>e</w:t>
      </w:r>
      <w:r w:rsidRPr="00A83DE2">
        <w:t xml:space="preserve"> ervaringen. Bij SL is er duidelijk</w:t>
      </w:r>
      <w:r>
        <w:t xml:space="preserve"> e</w:t>
      </w:r>
      <w:r w:rsidRPr="00A83DE2">
        <w:t>e</w:t>
      </w:r>
      <w:r>
        <w:t xml:space="preserve">n </w:t>
      </w:r>
      <w:r w:rsidRPr="00A83DE2">
        <w:t>leraar en</w:t>
      </w:r>
      <w:r>
        <w:t xml:space="preserve"> een</w:t>
      </w:r>
      <w:r w:rsidRPr="00A83DE2">
        <w:t xml:space="preserve"> </w:t>
      </w:r>
      <w:r>
        <w:t>leerling</w:t>
      </w:r>
      <w:r w:rsidRPr="00A83DE2">
        <w:t>. Het doel van SL is een leerling</w:t>
      </w:r>
      <w:r>
        <w:t>,</w:t>
      </w:r>
      <w:r w:rsidRPr="00A83DE2">
        <w:t xml:space="preserve"> zoals</w:t>
      </w:r>
      <w:r>
        <w:t xml:space="preserve"> bij</w:t>
      </w:r>
      <w:r w:rsidRPr="00A83DE2">
        <w:t xml:space="preserve"> een mens</w:t>
      </w:r>
      <w:r>
        <w:t>,</w:t>
      </w:r>
      <w:r w:rsidRPr="00A83DE2">
        <w:t xml:space="preserve"> te laten leren. Een </w:t>
      </w:r>
      <w:r>
        <w:t>leraar</w:t>
      </w:r>
      <w:r w:rsidRPr="00A83DE2">
        <w:t xml:space="preserve"> vertel</w:t>
      </w:r>
      <w:r>
        <w:t>t</w:t>
      </w:r>
      <w:r w:rsidRPr="00A83DE2">
        <w:t xml:space="preserve"> of laat iets zien en de leerling zal hierdoor nieuwe kennis en vaardigheden krijgen. SL kan worden onderverdeeld in Classification en Regression.</w:t>
      </w:r>
    </w:p>
    <w:p w14:paraId="0E2FC2CB" w14:textId="77777777" w:rsidR="00DB66E5" w:rsidRPr="009D7965" w:rsidRDefault="00DB66E5" w:rsidP="00DB66E5">
      <w:r w:rsidRPr="009D7965">
        <w:t xml:space="preserve">Als voorbeeld nemen we kinderen samen met hun ouders die naar vuur staan te kijken, bijvoorbeeld een open haard of een kampvuur. Een kind ziet een mooi vuur en wil het aanraken. De ouders zien dat en zeggen ‘Doe dat niet, je zult je vingers verbranden’. Ze zullen waarschijnlijk ook het kind tegenhouden. Dit is waar SL om draait. Iemand die de kennis en ervaringen heeft zal tegen iemand, die de kennis en ervaring niet heeft, zeggen wat er gebeurt als bepaalde acties worden uitgevoerd. </w:t>
      </w:r>
    </w:p>
    <w:p w14:paraId="5950A223" w14:textId="77777777" w:rsidR="00DB66E5" w:rsidRPr="00A83DE2" w:rsidRDefault="00DB66E5" w:rsidP="00DB66E5">
      <w:pPr>
        <w:pStyle w:val="Kop2"/>
      </w:pPr>
      <w:bookmarkStart w:id="36" w:name="_Toc119501927"/>
      <w:bookmarkStart w:id="37" w:name="_Toc124161179"/>
      <w:bookmarkEnd w:id="35"/>
      <w:r w:rsidRPr="00A83DE2">
        <w:t>5.2</w:t>
      </w:r>
      <w:r w:rsidRPr="00A83DE2">
        <w:tab/>
        <w:t>Classification</w:t>
      </w:r>
      <w:bookmarkEnd w:id="36"/>
      <w:bookmarkEnd w:id="37"/>
    </w:p>
    <w:p w14:paraId="056901FE" w14:textId="77777777" w:rsidR="00DB66E5" w:rsidRPr="00A83DE2" w:rsidRDefault="00DB66E5" w:rsidP="00DB66E5">
      <w:bookmarkStart w:id="38" w:name="_Hlk120192668"/>
      <w:r w:rsidRPr="00A83DE2">
        <w:t>Van de twee subcategorieën is Classification de eerste waarvan de werking en toepassing behandeld zal worden.</w:t>
      </w:r>
    </w:p>
    <w:p w14:paraId="287E289E" w14:textId="77777777" w:rsidR="00DB66E5" w:rsidRPr="00A83DE2" w:rsidRDefault="00DB66E5" w:rsidP="00DB66E5">
      <w:pPr>
        <w:pStyle w:val="Kop3"/>
      </w:pPr>
      <w:bookmarkStart w:id="39" w:name="_Toc119501928"/>
      <w:bookmarkStart w:id="40" w:name="_Toc124161180"/>
      <w:bookmarkEnd w:id="38"/>
      <w:r w:rsidRPr="00A83DE2">
        <w:t>5.2.1</w:t>
      </w:r>
      <w:r w:rsidRPr="00A83DE2">
        <w:tab/>
        <w:t>Wat is Classification?</w:t>
      </w:r>
      <w:bookmarkEnd w:id="39"/>
      <w:bookmarkEnd w:id="40"/>
    </w:p>
    <w:p w14:paraId="0AE909D9" w14:textId="77777777" w:rsidR="00DB66E5" w:rsidRPr="00A83DE2" w:rsidRDefault="00DB66E5" w:rsidP="00DB66E5">
      <w:bookmarkStart w:id="41" w:name="_Hlk120192723"/>
      <w:r w:rsidRPr="00A83DE2">
        <w:t>Classification is het werken met gelabelde informatie. Voordat de leerling gaat leren, wordt letterlijk</w:t>
      </w:r>
      <w:r>
        <w:t xml:space="preserve"> aan de leerling</w:t>
      </w:r>
      <w:r w:rsidRPr="00A83DE2">
        <w:t xml:space="preserve"> verteld wat hij ziet. Een foto van een kat zal dus altijd een kat zijn en de foto van een hond zal altijd een hond zijn. </w:t>
      </w:r>
    </w:p>
    <w:p w14:paraId="292B7225" w14:textId="77777777" w:rsidR="00DB66E5" w:rsidRPr="00A83DE2" w:rsidRDefault="00DB66E5" w:rsidP="00DB66E5">
      <w:pPr>
        <w:pStyle w:val="Kop3"/>
      </w:pPr>
      <w:bookmarkStart w:id="42" w:name="_Toc119501929"/>
      <w:bookmarkStart w:id="43" w:name="_Toc124161181"/>
      <w:bookmarkEnd w:id="41"/>
      <w:r w:rsidRPr="00A83DE2">
        <w:t>5.2.2</w:t>
      </w:r>
      <w:r w:rsidRPr="00A83DE2">
        <w:tab/>
        <w:t>Hoe werkt Classification?</w:t>
      </w:r>
      <w:bookmarkEnd w:id="42"/>
      <w:bookmarkEnd w:id="43"/>
    </w:p>
    <w:p w14:paraId="02C6C4A5" w14:textId="77777777" w:rsidR="00DB66E5" w:rsidRPr="00A83DE2" w:rsidRDefault="00DB66E5" w:rsidP="00DB66E5">
      <w:bookmarkStart w:id="44" w:name="_Hlk120192732"/>
      <w:r w:rsidRPr="00A83DE2">
        <w:t>Wanneer een Classification</w:t>
      </w:r>
      <w:r>
        <w:t>-</w:t>
      </w:r>
      <w:r w:rsidRPr="00A83DE2">
        <w:t>leerling wordt getraind zal die werken met bekende groepen data. Er zal tegen hem gezegd worden, deze groep hoort bij elkaar. De leerling weet alleen dat die groep bij elkaar hoort en niet waarom dat zo is. De reden voor de groepering zal de leerling zelf moeten bedenken. Er kan bijvoorbeeld gekeken worden naar de kleur</w:t>
      </w:r>
      <w:r>
        <w:t xml:space="preserve"> of de vorm</w:t>
      </w:r>
      <w:r w:rsidRPr="00A83DE2">
        <w:t xml:space="preserve"> bij afbeeldingen. De leerling zal conclusies trekken waarom de groep een groep is. Vanuit deze conclusie zal de leerling later zelf groeperingen kunnen maken met niet gelabelde data. Maar hoe gaat dat te werk? </w:t>
      </w:r>
    </w:p>
    <w:p w14:paraId="1E72A132" w14:textId="77777777" w:rsidR="00DB66E5" w:rsidRPr="00A83DE2" w:rsidRDefault="00DB66E5" w:rsidP="00DB66E5">
      <w:r w:rsidRPr="00A83DE2">
        <w:t xml:space="preserve">Bij Classification </w:t>
      </w:r>
      <w:r>
        <w:t>zijn</w:t>
      </w:r>
      <w:r w:rsidRPr="00A83DE2">
        <w:t xml:space="preserve"> data van groot belang. Anders dan met RL, waarbij je geen tot weinig data nodig hebt, hangt bij Classification alles af van de kwaliteit van de data die gebruikt wordt om </w:t>
      </w:r>
      <w:r>
        <w:t>de</w:t>
      </w:r>
      <w:r w:rsidRPr="00A83DE2">
        <w:t xml:space="preserve"> leerling te trainen. Er is ook een bepaald percentage onvoorspelbaarheid bij Classification. De documentaire ‘</w:t>
      </w:r>
      <w:proofErr w:type="spellStart"/>
      <w:r w:rsidRPr="00A83DE2">
        <w:t>Coded</w:t>
      </w:r>
      <w:proofErr w:type="spellEnd"/>
      <w:r w:rsidRPr="00A83DE2">
        <w:t xml:space="preserve"> Bias’</w:t>
      </w:r>
      <w:r>
        <w:t xml:space="preserve"> uit 2020</w:t>
      </w:r>
      <w:r w:rsidRPr="00A83DE2">
        <w:t xml:space="preserve"> laat zien hoe een gezicht</w:t>
      </w:r>
      <w:r>
        <w:t>s</w:t>
      </w:r>
      <w:r w:rsidRPr="00A83DE2">
        <w:t>herkenning AI alleen gezichten van blanke mensen waarneemt. Omdat deze</w:t>
      </w:r>
      <w:r>
        <w:t xml:space="preserve"> AI</w:t>
      </w:r>
      <w:r w:rsidRPr="00A83DE2">
        <w:t xml:space="preserve"> alleen getraind was op afbeeldingen en gezichten van blanke mensen</w:t>
      </w:r>
      <w:r>
        <w:t>,</w:t>
      </w:r>
      <w:r w:rsidRPr="00A83DE2">
        <w:t xml:space="preserve"> begon d</w:t>
      </w:r>
      <w:r>
        <w:t>eze AI</w:t>
      </w:r>
      <w:r w:rsidRPr="00A83DE2">
        <w:t xml:space="preserve"> de kleur van het gezicht mee te nemen. </w:t>
      </w:r>
      <w:r>
        <w:t>Doordat</w:t>
      </w:r>
      <w:r w:rsidRPr="00A83DE2">
        <w:t xml:space="preserve"> er ook naar de kleur van het gezicht werd gekeken, dacht de AI dat donkere mensen </w:t>
      </w:r>
      <w:r>
        <w:t>geen</w:t>
      </w:r>
      <w:r w:rsidRPr="00A83DE2">
        <w:t xml:space="preserve"> mensen waren.</w:t>
      </w:r>
    </w:p>
    <w:p w14:paraId="2E9EB7EF" w14:textId="77777777" w:rsidR="00DB66E5" w:rsidRPr="00A83DE2" w:rsidRDefault="00DB66E5" w:rsidP="00DB66E5">
      <w:pPr>
        <w:rPr>
          <w:noProof/>
        </w:rPr>
      </w:pPr>
      <w:bookmarkStart w:id="45" w:name="_Hlk120192738"/>
      <w:bookmarkEnd w:id="44"/>
      <w:r w:rsidRPr="00A83DE2">
        <w:lastRenderedPageBreak/>
        <w:t>In Afbeelding 5.1 is een voorbeeld van Classification te zien.</w:t>
      </w:r>
    </w:p>
    <w:p w14:paraId="1A032238" w14:textId="77777777" w:rsidR="00DB66E5" w:rsidRPr="00A83DE2" w:rsidRDefault="00DB66E5" w:rsidP="00DB66E5">
      <w:pPr>
        <w:pStyle w:val="Bijschrift"/>
      </w:pPr>
      <w:r w:rsidRPr="00A83DE2">
        <w:rPr>
          <w:noProof/>
        </w:rPr>
        <w:drawing>
          <wp:inline distT="0" distB="0" distL="0" distR="0" wp14:anchorId="5204701E" wp14:editId="0F4E12B5">
            <wp:extent cx="2712720" cy="246126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16104"/>
                    <a:stretch/>
                  </pic:blipFill>
                  <pic:spPr bwMode="auto">
                    <a:xfrm>
                      <a:off x="0" y="0"/>
                      <a:ext cx="271272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05448262" w14:textId="77777777" w:rsidR="00DB66E5" w:rsidRPr="00A83DE2" w:rsidRDefault="00DB66E5" w:rsidP="00DB66E5">
      <w:pPr>
        <w:pStyle w:val="Bijschrift"/>
      </w:pPr>
      <w:r w:rsidRPr="00A83DE2">
        <w:t xml:space="preserve">Afbeelding 5.1 Een voorbeeld van Classification </w:t>
      </w:r>
      <w:sdt>
        <w:sdtPr>
          <w:id w:val="-715505380"/>
          <w:citation/>
        </w:sdtPr>
        <w:sdtContent>
          <w:r w:rsidRPr="00A83DE2">
            <w:fldChar w:fldCharType="begin"/>
          </w:r>
          <w:r>
            <w:instrText xml:space="preserve">CITATION Joh \l 1043 </w:instrText>
          </w:r>
          <w:r w:rsidRPr="00A83DE2">
            <w:fldChar w:fldCharType="separate"/>
          </w:r>
          <w:r>
            <w:rPr>
              <w:noProof/>
            </w:rPr>
            <w:t>(Terra, 2022)</w:t>
          </w:r>
          <w:r w:rsidRPr="00A83DE2">
            <w:fldChar w:fldCharType="end"/>
          </w:r>
        </w:sdtContent>
      </w:sdt>
    </w:p>
    <w:p w14:paraId="304A9A62" w14:textId="77777777" w:rsidR="00DB66E5" w:rsidRPr="00A83DE2" w:rsidRDefault="00DB66E5" w:rsidP="00DB66E5">
      <w:r w:rsidRPr="00A83DE2">
        <w:t>Alle punten in deze afbeelding stellen data voor. De waarde van deze data is onbelangrijk. Nadat alle datapunten in een grafiek verwerkt zijn</w:t>
      </w:r>
      <w:r>
        <w:t>,</w:t>
      </w:r>
      <w:r w:rsidRPr="00A83DE2">
        <w:t xml:space="preserve"> is het mogelijk om een lijn te trekken door de grafiek. Hierdoor heb je, je twee verschillende datawaardes gescheiden. De leerling k</w:t>
      </w:r>
      <w:r>
        <w:t>a</w:t>
      </w:r>
      <w:r w:rsidRPr="00A83DE2">
        <w:t xml:space="preserve">n nu makkelijk zeggen dat alles links van de lijn X is en alles rechts van de lijn Y. Dit gaat natuurlijk niet met 100% nauwkeurigheid, er zullen altijd een paar datapunten zijn die buiten de lijnen vallen. </w:t>
      </w:r>
    </w:p>
    <w:p w14:paraId="39115E98" w14:textId="77777777" w:rsidR="00DB66E5" w:rsidRPr="00A83DE2" w:rsidRDefault="00DB66E5" w:rsidP="00DB66E5">
      <w:pPr>
        <w:pStyle w:val="Kop3"/>
      </w:pPr>
      <w:bookmarkStart w:id="46" w:name="_Toc119501930"/>
      <w:bookmarkStart w:id="47" w:name="_Toc124161182"/>
      <w:bookmarkEnd w:id="45"/>
      <w:r w:rsidRPr="00A83DE2">
        <w:t>5.2.3</w:t>
      </w:r>
      <w:r w:rsidRPr="00A83DE2">
        <w:tab/>
        <w:t>De toepassingen van Classification</w:t>
      </w:r>
      <w:bookmarkEnd w:id="46"/>
      <w:bookmarkEnd w:id="47"/>
    </w:p>
    <w:p w14:paraId="6A66C183" w14:textId="77777777" w:rsidR="00DB66E5" w:rsidRPr="00A83DE2" w:rsidRDefault="00DB66E5" w:rsidP="00DB66E5">
      <w:bookmarkStart w:id="48" w:name="_Hlk120192751"/>
      <w:r w:rsidRPr="00A83DE2">
        <w:t>Classification wordt vaak gebruikt voor het detecteren van fraude bij bijvoorbeeld creditcards. Alle betalingen die met een creditcard word</w:t>
      </w:r>
      <w:r>
        <w:t>en</w:t>
      </w:r>
      <w:r w:rsidRPr="00A83DE2">
        <w:t xml:space="preserve"> uitgevoerd word</w:t>
      </w:r>
      <w:r>
        <w:t>en</w:t>
      </w:r>
      <w:r w:rsidRPr="00A83DE2">
        <w:t xml:space="preserve"> bijgehouden. Met deze data kan een simpele Classification AI getraind worden. Wanneer deze AI opeens afschriften ziet die buiten de gewone marges vallen</w:t>
      </w:r>
      <w:r>
        <w:t>,</w:t>
      </w:r>
      <w:r w:rsidRPr="00A83DE2">
        <w:t xml:space="preserve"> kan er meteen aan de bel getrokken worden. Dit zorgt ervoor dat een menselijk element niet meer nodig is om alle afschriften te controleren. Fraude wordt hierdoor dus eerder ontdekt. </w:t>
      </w:r>
    </w:p>
    <w:p w14:paraId="031AA5B2" w14:textId="77777777" w:rsidR="00DB66E5" w:rsidRPr="00A83DE2" w:rsidRDefault="00DB66E5" w:rsidP="00DB66E5">
      <w:r w:rsidRPr="00A83DE2">
        <w:t>Een ander voorbeeld van de toepassing van Classification is het herkennen van ziektes zoals huidkanker of Alzheimer. AI k</w:t>
      </w:r>
      <w:r>
        <w:t>an</w:t>
      </w:r>
      <w:r w:rsidRPr="00A83DE2">
        <w:t xml:space="preserve"> getraind worden op afbeeldingen van huidkanker en gezonde huid. De AI zal leren om het verschil te vinden</w:t>
      </w:r>
      <w:r>
        <w:t xml:space="preserve"> tussen huidkanker en gezonde huid,</w:t>
      </w:r>
      <w:r w:rsidRPr="00A83DE2">
        <w:t xml:space="preserve"> ook al</w:t>
      </w:r>
      <w:r>
        <w:t>s het verschil met het menselijk oog niet te zien is</w:t>
      </w:r>
      <w:r w:rsidRPr="00A83DE2">
        <w:t>. Hierdoor zou je dus met een app kunnen kijken ‘Is deze pigmentvlek huidkanker of is het</w:t>
      </w:r>
      <w:r>
        <w:t xml:space="preserve"> dat</w:t>
      </w:r>
      <w:r w:rsidRPr="00A83DE2">
        <w:t xml:space="preserve"> niet?’ Hierdoor zou je een </w:t>
      </w:r>
      <w:r>
        <w:t>bezoek aan</w:t>
      </w:r>
      <w:r w:rsidRPr="00A83DE2">
        <w:t xml:space="preserve"> de hui</w:t>
      </w:r>
      <w:r>
        <w:t>d</w:t>
      </w:r>
      <w:r w:rsidRPr="00A83DE2">
        <w:t>specialist kunnen besparen of juist met</w:t>
      </w:r>
      <w:r>
        <w:t xml:space="preserve"> spoed</w:t>
      </w:r>
      <w:r w:rsidRPr="00A83DE2">
        <w:t xml:space="preserve"> een afspraak</w:t>
      </w:r>
      <w:r>
        <w:t xml:space="preserve"> mak</w:t>
      </w:r>
      <w:r w:rsidRPr="00A83DE2">
        <w:t xml:space="preserve">en </w:t>
      </w:r>
      <w:r>
        <w:t xml:space="preserve">met de huidspecialist </w:t>
      </w:r>
      <w:r w:rsidRPr="00A83DE2">
        <w:t xml:space="preserve">om te bevestigen of het inderdaad huidkanker is. </w:t>
      </w:r>
      <w:r>
        <w:t>We</w:t>
      </w:r>
      <w:r w:rsidRPr="00A83DE2">
        <w:t xml:space="preserve"> hebben het ook over de ziekte van Alzheimer gehad. Er zijn AI</w:t>
      </w:r>
      <w:r>
        <w:t xml:space="preserve"> d</w:t>
      </w:r>
      <w:r w:rsidRPr="00A83DE2">
        <w:t>ie getraind zijn op MRI-scan</w:t>
      </w:r>
      <w:r>
        <w:t>s</w:t>
      </w:r>
      <w:r w:rsidRPr="00A83DE2">
        <w:t xml:space="preserve"> van mensen met Alzheimer en</w:t>
      </w:r>
      <w:r>
        <w:t xml:space="preserve"> mensen</w:t>
      </w:r>
      <w:r w:rsidRPr="00A83DE2">
        <w:t xml:space="preserve"> zonder Alzheimer. De AI leerde op een </w:t>
      </w:r>
      <w:r>
        <w:t>g</w:t>
      </w:r>
      <w:r w:rsidRPr="00A83DE2">
        <w:t>egeven moment</w:t>
      </w:r>
      <w:r>
        <w:t>,</w:t>
      </w:r>
      <w:r w:rsidRPr="00A83DE2">
        <w:t xml:space="preserve"> om met 89</w:t>
      </w:r>
      <w:r>
        <w:t>,</w:t>
      </w:r>
      <w:r w:rsidRPr="00A83DE2">
        <w:t>22% zekerheid</w:t>
      </w:r>
      <w:r>
        <w:t xml:space="preserve"> Alzheimer</w:t>
      </w:r>
      <w:r w:rsidRPr="00A83DE2">
        <w:t xml:space="preserve"> te vinden in de MRI-scans.</w:t>
      </w:r>
      <w:sdt>
        <w:sdtPr>
          <w:id w:val="-495416730"/>
          <w:citation/>
        </w:sdtPr>
        <w:sdtContent>
          <w:r w:rsidRPr="00A83DE2">
            <w:fldChar w:fldCharType="begin"/>
          </w:r>
          <w:r w:rsidRPr="00A83DE2">
            <w:instrText xml:space="preserve"> CITATION Mah13 \l 1043 </w:instrText>
          </w:r>
          <w:r w:rsidRPr="00A83DE2">
            <w:fldChar w:fldCharType="separate"/>
          </w:r>
          <w:r w:rsidRPr="00A83DE2">
            <w:rPr>
              <w:noProof/>
            </w:rPr>
            <w:t xml:space="preserve"> (Mahmood &amp; Ghimire, 2013)</w:t>
          </w:r>
          <w:r w:rsidRPr="00A83DE2">
            <w:fldChar w:fldCharType="end"/>
          </w:r>
        </w:sdtContent>
      </w:sdt>
    </w:p>
    <w:p w14:paraId="30534EBE" w14:textId="77777777" w:rsidR="00DB66E5" w:rsidRPr="00A83DE2" w:rsidRDefault="00DB66E5" w:rsidP="00DB66E5">
      <w:bookmarkStart w:id="49" w:name="_Hlk120192755"/>
      <w:bookmarkEnd w:id="48"/>
      <w:r w:rsidRPr="00A83DE2">
        <w:br w:type="page"/>
      </w:r>
    </w:p>
    <w:p w14:paraId="0700A7E5" w14:textId="77777777" w:rsidR="00DB66E5" w:rsidRPr="00A83DE2" w:rsidRDefault="00DB66E5" w:rsidP="00DB66E5">
      <w:pPr>
        <w:pStyle w:val="Kop2"/>
      </w:pPr>
      <w:bookmarkStart w:id="50" w:name="_Toc119501931"/>
      <w:bookmarkStart w:id="51" w:name="_Toc124161183"/>
      <w:bookmarkStart w:id="52" w:name="_Hlk120192804"/>
      <w:bookmarkEnd w:id="49"/>
      <w:r w:rsidRPr="00A83DE2">
        <w:lastRenderedPageBreak/>
        <w:t>5.3</w:t>
      </w:r>
      <w:r w:rsidRPr="00A83DE2">
        <w:tab/>
        <w:t>Regression</w:t>
      </w:r>
      <w:bookmarkEnd w:id="50"/>
      <w:bookmarkEnd w:id="51"/>
    </w:p>
    <w:p w14:paraId="3F35B0A4" w14:textId="77777777" w:rsidR="00DB66E5" w:rsidRPr="00A83DE2" w:rsidRDefault="00DB66E5" w:rsidP="00DB66E5">
      <w:r w:rsidRPr="00A83DE2">
        <w:t xml:space="preserve">Van de twee subcategorieën van SL is Regression de tweede waarvan de werking en toepassing </w:t>
      </w:r>
      <w:r>
        <w:t xml:space="preserve">in deze paragraaf </w:t>
      </w:r>
      <w:r w:rsidRPr="00A83DE2">
        <w:t xml:space="preserve">behandeld </w:t>
      </w:r>
      <w:r>
        <w:t>wordt.</w:t>
      </w:r>
    </w:p>
    <w:p w14:paraId="09C6631E" w14:textId="77777777" w:rsidR="00DB66E5" w:rsidRPr="00A83DE2" w:rsidRDefault="00DB66E5" w:rsidP="00DB66E5">
      <w:pPr>
        <w:pStyle w:val="Kop3"/>
      </w:pPr>
      <w:bookmarkStart w:id="53" w:name="_Toc119501932"/>
      <w:bookmarkStart w:id="54" w:name="_Toc124161184"/>
      <w:r w:rsidRPr="00A83DE2">
        <w:t>5.3.1</w:t>
      </w:r>
      <w:r w:rsidRPr="00A83DE2">
        <w:tab/>
        <w:t>Wat is Regression?</w:t>
      </w:r>
      <w:bookmarkEnd w:id="53"/>
      <w:bookmarkEnd w:id="54"/>
    </w:p>
    <w:p w14:paraId="1AD519B7" w14:textId="77777777" w:rsidR="00DB66E5" w:rsidRPr="00A83DE2" w:rsidRDefault="00DB66E5" w:rsidP="00DB66E5">
      <w:r w:rsidRPr="00A83DE2">
        <w:t>Regression learning is een techniek d</w:t>
      </w:r>
      <w:r>
        <w:t>ie</w:t>
      </w:r>
      <w:r w:rsidRPr="00A83DE2">
        <w:t xml:space="preserve"> voor twee theorieën wordt gebruikt. Regression kan gebruikt worden voor prognoses en voorspel</w:t>
      </w:r>
      <w:r>
        <w:t>l</w:t>
      </w:r>
      <w:r w:rsidRPr="00A83DE2">
        <w:t xml:space="preserve">ingen </w:t>
      </w:r>
      <w:r>
        <w:t>maar</w:t>
      </w:r>
      <w:r w:rsidRPr="00A83DE2">
        <w:t xml:space="preserve"> ook voor het leggen van verbanden tussen afhankelijke en onafhankelijke variabelen. </w:t>
      </w:r>
      <w:sdt>
        <w:sdtPr>
          <w:id w:val="948594601"/>
          <w:citation/>
        </w:sdtPr>
        <w:sdtContent>
          <w:r w:rsidRPr="00A83DE2">
            <w:fldChar w:fldCharType="begin"/>
          </w:r>
          <w:r w:rsidRPr="00A83DE2">
            <w:instrText xml:space="preserve"> CITATION Mau20 \l 1043 </w:instrText>
          </w:r>
          <w:r w:rsidRPr="00A83DE2">
            <w:fldChar w:fldCharType="separate"/>
          </w:r>
          <w:r w:rsidRPr="00A83DE2">
            <w:rPr>
              <w:noProof/>
            </w:rPr>
            <w:t>(Maulad &amp; Abdulazeez, 2020)</w:t>
          </w:r>
          <w:r w:rsidRPr="00A83DE2">
            <w:fldChar w:fldCharType="end"/>
          </w:r>
        </w:sdtContent>
      </w:sdt>
    </w:p>
    <w:p w14:paraId="7C485493" w14:textId="77777777" w:rsidR="00DB66E5" w:rsidRPr="00A83DE2" w:rsidRDefault="00DB66E5" w:rsidP="00DB66E5">
      <w:pPr>
        <w:pStyle w:val="Kop3"/>
      </w:pPr>
      <w:bookmarkStart w:id="55" w:name="_Toc119501933"/>
      <w:bookmarkStart w:id="56" w:name="_Toc124161185"/>
      <w:r w:rsidRPr="00A83DE2">
        <w:t>5.3.2</w:t>
      </w:r>
      <w:r w:rsidRPr="00A83DE2">
        <w:tab/>
        <w:t>Hoe werkt Regression?</w:t>
      </w:r>
      <w:bookmarkEnd w:id="55"/>
      <w:bookmarkEnd w:id="56"/>
    </w:p>
    <w:p w14:paraId="7DE17619" w14:textId="77777777" w:rsidR="00DB66E5" w:rsidRPr="00A83DE2" w:rsidRDefault="00DB66E5" w:rsidP="00DB66E5">
      <w:pPr>
        <w:rPr>
          <w:noProof/>
        </w:rPr>
      </w:pPr>
      <w:r w:rsidRPr="00A83DE2">
        <w:rPr>
          <w:noProof/>
        </w:rPr>
        <w:t xml:space="preserve">Bij Regression kunnen verbanden worden </w:t>
      </w:r>
      <w:r>
        <w:rPr>
          <w:noProof/>
        </w:rPr>
        <w:t>gelegd</w:t>
      </w:r>
      <w:r w:rsidRPr="00A83DE2">
        <w:rPr>
          <w:noProof/>
        </w:rPr>
        <w:t xml:space="preserve"> tussen vergelijkbare datapunten. In afbeelding 5.2 is een voorbeeld van </w:t>
      </w:r>
      <w:r>
        <w:rPr>
          <w:noProof/>
        </w:rPr>
        <w:t>S</w:t>
      </w:r>
      <w:r w:rsidRPr="00A83DE2">
        <w:rPr>
          <w:noProof/>
        </w:rPr>
        <w:t xml:space="preserve">imple </w:t>
      </w:r>
      <w:r>
        <w:rPr>
          <w:noProof/>
        </w:rPr>
        <w:t>L</w:t>
      </w:r>
      <w:r w:rsidRPr="00A83DE2">
        <w:rPr>
          <w:noProof/>
        </w:rPr>
        <w:t xml:space="preserve">inear </w:t>
      </w:r>
      <w:r>
        <w:rPr>
          <w:noProof/>
        </w:rPr>
        <w:t>R</w:t>
      </w:r>
      <w:r w:rsidRPr="00A83DE2">
        <w:rPr>
          <w:noProof/>
        </w:rPr>
        <w:t>egression te zien.</w:t>
      </w:r>
    </w:p>
    <w:p w14:paraId="4D7C9019" w14:textId="77777777" w:rsidR="00DB66E5" w:rsidRPr="00A83DE2" w:rsidRDefault="00DB66E5" w:rsidP="00DB66E5">
      <w:r w:rsidRPr="00A83DE2">
        <w:rPr>
          <w:noProof/>
        </w:rPr>
        <w:drawing>
          <wp:inline distT="0" distB="0" distL="0" distR="0" wp14:anchorId="41305B22" wp14:editId="7724F5B9">
            <wp:extent cx="2491740" cy="2606040"/>
            <wp:effectExtent l="0" t="0" r="381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9918" t="-238" b="19003"/>
                    <a:stretch/>
                  </pic:blipFill>
                  <pic:spPr bwMode="auto">
                    <a:xfrm>
                      <a:off x="0" y="0"/>
                      <a:ext cx="249174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3EB0E207" w14:textId="77777777" w:rsidR="00DB66E5" w:rsidRPr="00A83DE2" w:rsidRDefault="00DB66E5" w:rsidP="00DB66E5">
      <w:pPr>
        <w:pStyle w:val="Bijschrift"/>
      </w:pPr>
      <w:r w:rsidRPr="00A83DE2">
        <w:t xml:space="preserve">Afbeelding 5.2 Een voorbeeld van Simpel </w:t>
      </w:r>
      <w:proofErr w:type="spellStart"/>
      <w:r w:rsidRPr="00A83DE2">
        <w:t>Linear</w:t>
      </w:r>
      <w:proofErr w:type="spellEnd"/>
      <w:r w:rsidRPr="00A83DE2">
        <w:t xml:space="preserve"> </w:t>
      </w:r>
      <w:proofErr w:type="spellStart"/>
      <w:r w:rsidRPr="00A83DE2">
        <w:t>Regression</w:t>
      </w:r>
      <w:proofErr w:type="spellEnd"/>
      <w:r w:rsidRPr="00A83DE2">
        <w:t xml:space="preserve"> </w:t>
      </w:r>
      <w:sdt>
        <w:sdtPr>
          <w:id w:val="826021221"/>
          <w:citation/>
        </w:sdtPr>
        <w:sdtContent>
          <w:r w:rsidRPr="00A83DE2">
            <w:fldChar w:fldCharType="begin"/>
          </w:r>
          <w:r>
            <w:instrText xml:space="preserve">CITATION Joh \l 1043 </w:instrText>
          </w:r>
          <w:r w:rsidRPr="00A83DE2">
            <w:fldChar w:fldCharType="separate"/>
          </w:r>
          <w:r>
            <w:rPr>
              <w:noProof/>
            </w:rPr>
            <w:t>(Terra, 2022)</w:t>
          </w:r>
          <w:r w:rsidRPr="00A83DE2">
            <w:fldChar w:fldCharType="end"/>
          </w:r>
        </w:sdtContent>
      </w:sdt>
    </w:p>
    <w:p w14:paraId="22DC034E" w14:textId="77777777" w:rsidR="00DB66E5" w:rsidRPr="00A83DE2" w:rsidRDefault="00DB66E5" w:rsidP="00DB66E5">
      <w:r w:rsidRPr="00A83DE2">
        <w:t xml:space="preserve">Bij </w:t>
      </w:r>
      <w:r>
        <w:t>S</w:t>
      </w:r>
      <w:r w:rsidRPr="00A83DE2">
        <w:t xml:space="preserve">imple </w:t>
      </w:r>
      <w:proofErr w:type="spellStart"/>
      <w:r>
        <w:t>L</w:t>
      </w:r>
      <w:r w:rsidRPr="00A83DE2">
        <w:t>inear</w:t>
      </w:r>
      <w:proofErr w:type="spellEnd"/>
      <w:r w:rsidRPr="00A83DE2">
        <w:t xml:space="preserve"> </w:t>
      </w:r>
      <w:proofErr w:type="spellStart"/>
      <w:r w:rsidRPr="00A83DE2">
        <w:t>Regression</w:t>
      </w:r>
      <w:proofErr w:type="spellEnd"/>
      <w:r w:rsidRPr="00A83DE2">
        <w:t xml:space="preserve"> wordt er één rechte lijn door de datapunten getrokken om de fout tussen de lijn en de data punten zo klein mogelijk te houden. Dit is anders dan bij Classification, waar de lijn buigt om zoveel mogelijk van dezelfde datapunten aan een kant te hebben. Simple </w:t>
      </w:r>
      <w:proofErr w:type="spellStart"/>
      <w:r w:rsidRPr="00A83DE2">
        <w:t>Linear</w:t>
      </w:r>
      <w:proofErr w:type="spellEnd"/>
      <w:r w:rsidRPr="00A83DE2">
        <w:t xml:space="preserve"> </w:t>
      </w:r>
      <w:proofErr w:type="spellStart"/>
      <w:r w:rsidRPr="00A83DE2">
        <w:t>Regression</w:t>
      </w:r>
      <w:proofErr w:type="spellEnd"/>
      <w:r w:rsidRPr="00A83DE2">
        <w:t xml:space="preserve"> wordt gebruikt wanneer er in de dataset maar één onafhankelijke variabele is. </w:t>
      </w:r>
    </w:p>
    <w:p w14:paraId="6D779C3A" w14:textId="77777777" w:rsidR="00DB66E5" w:rsidRPr="00A83DE2" w:rsidRDefault="00DB66E5" w:rsidP="00DB66E5">
      <w:r w:rsidRPr="00A83DE2">
        <w:t>Wanneer er meerdere onafhankelijke variabele</w:t>
      </w:r>
      <w:r>
        <w:t>n</w:t>
      </w:r>
      <w:r w:rsidRPr="00A83DE2">
        <w:t xml:space="preserve"> zijn gaan we van Simple </w:t>
      </w:r>
      <w:proofErr w:type="spellStart"/>
      <w:r w:rsidRPr="00A83DE2">
        <w:t>Linear</w:t>
      </w:r>
      <w:proofErr w:type="spellEnd"/>
      <w:r w:rsidRPr="00A83DE2">
        <w:t xml:space="preserve"> </w:t>
      </w:r>
      <w:proofErr w:type="spellStart"/>
      <w:r w:rsidRPr="00A83DE2">
        <w:t>Regression</w:t>
      </w:r>
      <w:proofErr w:type="spellEnd"/>
      <w:r w:rsidRPr="00A83DE2">
        <w:t xml:space="preserve"> naar Multiple </w:t>
      </w:r>
      <w:proofErr w:type="spellStart"/>
      <w:r w:rsidRPr="00A83DE2">
        <w:t>Linear</w:t>
      </w:r>
      <w:proofErr w:type="spellEnd"/>
      <w:r w:rsidRPr="00A83DE2">
        <w:t xml:space="preserve"> </w:t>
      </w:r>
      <w:proofErr w:type="spellStart"/>
      <w:r w:rsidRPr="00A83DE2">
        <w:t>Regression</w:t>
      </w:r>
      <w:proofErr w:type="spellEnd"/>
      <w:r w:rsidRPr="00A83DE2">
        <w:t xml:space="preserve">. </w:t>
      </w:r>
      <w:r>
        <w:t>A</w:t>
      </w:r>
      <w:r w:rsidRPr="00A83DE2">
        <w:t xml:space="preserve">fbeelding 5.3 </w:t>
      </w:r>
      <w:r>
        <w:t xml:space="preserve">is </w:t>
      </w:r>
      <w:r w:rsidRPr="00A83DE2">
        <w:t xml:space="preserve">een voorbeeld van Multiple </w:t>
      </w:r>
      <w:proofErr w:type="spellStart"/>
      <w:r w:rsidRPr="00A83DE2">
        <w:t>Linear</w:t>
      </w:r>
      <w:proofErr w:type="spellEnd"/>
      <w:r w:rsidRPr="00A83DE2">
        <w:t xml:space="preserve"> </w:t>
      </w:r>
      <w:proofErr w:type="spellStart"/>
      <w:r w:rsidRPr="00A83DE2">
        <w:t>Regression</w:t>
      </w:r>
      <w:proofErr w:type="spellEnd"/>
      <w:r w:rsidRPr="00A83DE2">
        <w:t>.</w:t>
      </w:r>
    </w:p>
    <w:p w14:paraId="20B1558F" w14:textId="77777777" w:rsidR="00DB66E5" w:rsidRPr="00A83DE2" w:rsidRDefault="00DB66E5" w:rsidP="00DB66E5">
      <w:r w:rsidRPr="00A83DE2">
        <w:rPr>
          <w:noProof/>
        </w:rPr>
        <w:lastRenderedPageBreak/>
        <w:drawing>
          <wp:inline distT="0" distB="0" distL="0" distR="0" wp14:anchorId="5FF3BA42" wp14:editId="243D6027">
            <wp:extent cx="3398520" cy="2587965"/>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3967" cy="2592113"/>
                    </a:xfrm>
                    <a:prstGeom prst="rect">
                      <a:avLst/>
                    </a:prstGeom>
                  </pic:spPr>
                </pic:pic>
              </a:graphicData>
            </a:graphic>
          </wp:inline>
        </w:drawing>
      </w:r>
    </w:p>
    <w:p w14:paraId="4E2C056C" w14:textId="19109D2E" w:rsidR="00DB66E5" w:rsidRPr="00A83DE2" w:rsidRDefault="00DB66E5" w:rsidP="00DB66E5">
      <w:pPr>
        <w:pStyle w:val="Bijschrift"/>
      </w:pPr>
      <w:r w:rsidRPr="00A83DE2">
        <w:t xml:space="preserve">Afbeelding 5.3 Een voorbeeld van Multiple </w:t>
      </w:r>
      <w:proofErr w:type="spellStart"/>
      <w:r w:rsidRPr="00A83DE2">
        <w:t>Linear</w:t>
      </w:r>
      <w:proofErr w:type="spellEnd"/>
      <w:r w:rsidRPr="00A83DE2">
        <w:t xml:space="preserve"> </w:t>
      </w:r>
      <w:proofErr w:type="spellStart"/>
      <w:r w:rsidRPr="00A83DE2">
        <w:t>Regression</w:t>
      </w:r>
      <w:proofErr w:type="spellEnd"/>
      <w:r w:rsidRPr="00A83DE2">
        <w:t xml:space="preserve"> </w:t>
      </w:r>
      <w:sdt>
        <w:sdtPr>
          <w:id w:val="-69729198"/>
          <w:citation/>
        </w:sdtPr>
        <w:sdtContent>
          <w:r w:rsidRPr="00A83DE2">
            <w:fldChar w:fldCharType="begin"/>
          </w:r>
          <w:r w:rsidR="0014286C">
            <w:instrText xml:space="preserve">CITATION Mat \l 1043 </w:instrText>
          </w:r>
          <w:r w:rsidRPr="00A83DE2">
            <w:fldChar w:fldCharType="separate"/>
          </w:r>
          <w:r w:rsidR="0014286C">
            <w:rPr>
              <w:noProof/>
            </w:rPr>
            <w:t>(Mathworks, Multiple linear regression, 2006)</w:t>
          </w:r>
          <w:r w:rsidRPr="00A83DE2">
            <w:fldChar w:fldCharType="end"/>
          </w:r>
        </w:sdtContent>
      </w:sdt>
    </w:p>
    <w:p w14:paraId="09D8DC1A" w14:textId="77777777" w:rsidR="00DB66E5" w:rsidRPr="00A83DE2" w:rsidRDefault="00DB66E5" w:rsidP="00DB66E5">
      <w:r w:rsidRPr="00A83DE2">
        <w:t>Ander</w:t>
      </w:r>
      <w:r>
        <w:t>s</w:t>
      </w:r>
      <w:r w:rsidRPr="00A83DE2">
        <w:t xml:space="preserve"> dan bij Simple </w:t>
      </w:r>
      <w:proofErr w:type="spellStart"/>
      <w:r w:rsidRPr="00A83DE2">
        <w:t>Linear</w:t>
      </w:r>
      <w:proofErr w:type="spellEnd"/>
      <w:r w:rsidRPr="00A83DE2">
        <w:t xml:space="preserve">, kijkt Multiple </w:t>
      </w:r>
      <w:proofErr w:type="spellStart"/>
      <w:r w:rsidRPr="00A83DE2">
        <w:t>Linear</w:t>
      </w:r>
      <w:proofErr w:type="spellEnd"/>
      <w:r w:rsidRPr="00A83DE2">
        <w:t xml:space="preserve"> naar het vlak waar</w:t>
      </w:r>
      <w:r>
        <w:t xml:space="preserve"> zich</w:t>
      </w:r>
      <w:r w:rsidRPr="00A83DE2">
        <w:t xml:space="preserve"> de meeste datapunten bevinden. Het voorbeeld in afbeelding 5.3 laat het verband </w:t>
      </w:r>
      <w:r>
        <w:t xml:space="preserve">zien </w:t>
      </w:r>
      <w:r w:rsidRPr="00A83DE2">
        <w:t xml:space="preserve">tussen de </w:t>
      </w:r>
      <w:r>
        <w:t xml:space="preserve">mijlen per gallon </w:t>
      </w:r>
      <w:r w:rsidRPr="00A83DE2">
        <w:t>en het gewicht en paardenkracht van een auto. Als er meer dan twee onafhankelijke variabelen aanwezig zijn</w:t>
      </w:r>
      <w:r>
        <w:t>,</w:t>
      </w:r>
      <w:r w:rsidRPr="00A83DE2">
        <w:t xml:space="preserve"> dan kan de Multiple </w:t>
      </w:r>
      <w:proofErr w:type="spellStart"/>
      <w:r w:rsidRPr="00A83DE2">
        <w:t>Linear</w:t>
      </w:r>
      <w:proofErr w:type="spellEnd"/>
      <w:r w:rsidRPr="00A83DE2">
        <w:t xml:space="preserve"> niet meer in een grafiek worden weergegeven</w:t>
      </w:r>
      <w:r>
        <w:t>.</w:t>
      </w:r>
      <w:r w:rsidRPr="00A83DE2">
        <w:t xml:space="preserve"> </w:t>
      </w:r>
      <w:r>
        <w:t xml:space="preserve">De variabelen worden </w:t>
      </w:r>
      <w:r w:rsidRPr="00A83DE2">
        <w:t xml:space="preserve">dan weergegeven in een tabel. Simple </w:t>
      </w:r>
      <w:proofErr w:type="spellStart"/>
      <w:r w:rsidRPr="00A83DE2">
        <w:t>Linear</w:t>
      </w:r>
      <w:proofErr w:type="spellEnd"/>
      <w:r w:rsidRPr="00A83DE2">
        <w:t xml:space="preserve"> en Multiple </w:t>
      </w:r>
      <w:proofErr w:type="spellStart"/>
      <w:r w:rsidRPr="00A83DE2">
        <w:t>Linear</w:t>
      </w:r>
      <w:proofErr w:type="spellEnd"/>
      <w:r w:rsidRPr="00A83DE2">
        <w:t xml:space="preserve"> volgen hetzelfde principe binnen de Regression.</w:t>
      </w:r>
      <w:sdt>
        <w:sdtPr>
          <w:id w:val="-968590520"/>
          <w:citation/>
        </w:sdtPr>
        <w:sdtContent>
          <w:r w:rsidRPr="00A83DE2">
            <w:fldChar w:fldCharType="begin"/>
          </w:r>
          <w:r w:rsidRPr="00A83DE2">
            <w:instrText xml:space="preserve"> CITATION Tra20 \l 1043 </w:instrText>
          </w:r>
          <w:r w:rsidRPr="00A83DE2">
            <w:fldChar w:fldCharType="separate"/>
          </w:r>
          <w:r w:rsidRPr="00A83DE2">
            <w:rPr>
              <w:noProof/>
            </w:rPr>
            <w:t xml:space="preserve"> (Tranmer, Murphy, Elliot, &amp; Pampaka, 2020)</w:t>
          </w:r>
          <w:r w:rsidRPr="00A83DE2">
            <w:fldChar w:fldCharType="end"/>
          </w:r>
        </w:sdtContent>
      </w:sdt>
    </w:p>
    <w:p w14:paraId="5F807915" w14:textId="77777777" w:rsidR="00DB66E5" w:rsidRPr="00A83DE2" w:rsidRDefault="00DB66E5" w:rsidP="00DB66E5">
      <w:pPr>
        <w:pStyle w:val="Kop3"/>
      </w:pPr>
      <w:bookmarkStart w:id="57" w:name="_Toc124161186"/>
      <w:r w:rsidRPr="00A83DE2">
        <w:t>5.3.3</w:t>
      </w:r>
      <w:r w:rsidRPr="00A83DE2">
        <w:tab/>
        <w:t>Toepassingen van Regression</w:t>
      </w:r>
      <w:bookmarkEnd w:id="57"/>
    </w:p>
    <w:p w14:paraId="5EB1F7D7" w14:textId="77777777" w:rsidR="00DB66E5" w:rsidRPr="00A83DE2" w:rsidRDefault="00DB66E5" w:rsidP="00DB66E5">
      <w:r w:rsidRPr="00A83DE2">
        <w:t>Regression wordt vooral gebruikt voor het voorspel</w:t>
      </w:r>
      <w:r>
        <w:t>l</w:t>
      </w:r>
      <w:r w:rsidRPr="00A83DE2">
        <w:t xml:space="preserve">en van data. Denk hierbij aan het voorspellen van het weer of levensverwachtingen. Het kan ook gebruikt worden voor het </w:t>
      </w:r>
      <w:r>
        <w:t>v</w:t>
      </w:r>
      <w:r w:rsidRPr="00A83DE2">
        <w:t xml:space="preserve">oorspellen van de bevolkingsgroei. Regression </w:t>
      </w:r>
      <w:r>
        <w:t>wordt</w:t>
      </w:r>
      <w:r w:rsidRPr="00A83DE2">
        <w:t xml:space="preserve"> dus voornamelijk gebruikt als je </w:t>
      </w:r>
      <w:r>
        <w:t xml:space="preserve">de leerling </w:t>
      </w:r>
      <w:r w:rsidRPr="00A83DE2">
        <w:t>wil</w:t>
      </w:r>
      <w:r>
        <w:t xml:space="preserve"> gaan</w:t>
      </w:r>
      <w:r w:rsidRPr="00A83DE2">
        <w:t xml:space="preserve"> train</w:t>
      </w:r>
      <w:r>
        <w:t>en om</w:t>
      </w:r>
      <w:r w:rsidRPr="00A83DE2">
        <w:t xml:space="preserve"> data of omstandigheden </w:t>
      </w:r>
      <w:r>
        <w:t>te</w:t>
      </w:r>
      <w:r w:rsidRPr="00A83DE2">
        <w:t xml:space="preserve"> voorspellen. </w:t>
      </w:r>
    </w:p>
    <w:p w14:paraId="6C7DCB72" w14:textId="77777777" w:rsidR="00DB66E5" w:rsidRPr="00A83DE2" w:rsidRDefault="00DB66E5" w:rsidP="00DB66E5"/>
    <w:p w14:paraId="30F2B42C" w14:textId="77777777" w:rsidR="00DB66E5" w:rsidRPr="00A83DE2" w:rsidRDefault="00DB66E5" w:rsidP="00DB66E5">
      <w:pPr>
        <w:pStyle w:val="Kop2"/>
      </w:pPr>
      <w:r w:rsidRPr="00A83DE2">
        <w:br w:type="page"/>
      </w:r>
    </w:p>
    <w:p w14:paraId="69F6DB37" w14:textId="77777777" w:rsidR="00DB66E5" w:rsidRPr="00A83DE2" w:rsidRDefault="00DB66E5" w:rsidP="00DB66E5">
      <w:pPr>
        <w:pStyle w:val="Kop1"/>
        <w:numPr>
          <w:ilvl w:val="0"/>
          <w:numId w:val="16"/>
        </w:numPr>
        <w:tabs>
          <w:tab w:val="num" w:pos="360"/>
        </w:tabs>
        <w:ind w:left="0" w:firstLine="0"/>
      </w:pPr>
      <w:bookmarkStart w:id="58" w:name="_Toc119501935"/>
      <w:bookmarkStart w:id="59" w:name="_Toc124161187"/>
      <w:bookmarkStart w:id="60" w:name="_Hlk120192909"/>
      <w:bookmarkEnd w:id="32"/>
      <w:bookmarkEnd w:id="52"/>
      <w:r w:rsidRPr="00A83DE2">
        <w:lastRenderedPageBreak/>
        <w:t>Unsupervised Learning (UL)</w:t>
      </w:r>
      <w:bookmarkEnd w:id="58"/>
      <w:bookmarkEnd w:id="59"/>
    </w:p>
    <w:p w14:paraId="3E44C803" w14:textId="77777777" w:rsidR="00DB66E5" w:rsidRPr="00A83DE2" w:rsidRDefault="00DB66E5" w:rsidP="00DB66E5">
      <w:r w:rsidRPr="00A83DE2">
        <w:t xml:space="preserve">In hoofdstuk 3 is een korte beschrijving gegeven </w:t>
      </w:r>
      <w:r>
        <w:t>van</w:t>
      </w:r>
      <w:r w:rsidRPr="00A83DE2">
        <w:t xml:space="preserve"> </w:t>
      </w:r>
      <w:r>
        <w:t>Unsupervised Learning. In</w:t>
      </w:r>
      <w:r w:rsidRPr="00A83DE2">
        <w:t xml:space="preserve"> dit hoofdstuk zal er dieper </w:t>
      </w:r>
      <w:r>
        <w:t xml:space="preserve">worden </w:t>
      </w:r>
      <w:r w:rsidRPr="00A83DE2">
        <w:t>ingegaan</w:t>
      </w:r>
      <w:r>
        <w:t xml:space="preserve"> op</w:t>
      </w:r>
      <w:r w:rsidRPr="00A83DE2">
        <w:t xml:space="preserve"> wat UL is, hoe het werkt en waarvoor het gebruikt wordt. De voor- en nadelen van deze methodiek zullen behandeld worden in hoofdstuk 7.</w:t>
      </w:r>
    </w:p>
    <w:p w14:paraId="6FB9FEAB" w14:textId="77777777" w:rsidR="00DB66E5" w:rsidRPr="00A83DE2" w:rsidRDefault="00DB66E5" w:rsidP="00DB66E5">
      <w:pPr>
        <w:pStyle w:val="Kop2"/>
      </w:pPr>
      <w:bookmarkStart w:id="61" w:name="_Toc119501936"/>
      <w:bookmarkStart w:id="62" w:name="_Toc124161188"/>
      <w:r w:rsidRPr="00A83DE2">
        <w:t>6.1</w:t>
      </w:r>
      <w:r w:rsidRPr="00A83DE2">
        <w:tab/>
        <w:t>Wat is Unsupervised Learning?</w:t>
      </w:r>
      <w:bookmarkEnd w:id="61"/>
      <w:bookmarkEnd w:id="62"/>
    </w:p>
    <w:p w14:paraId="4D6BCF52" w14:textId="77777777" w:rsidR="00DB66E5" w:rsidRPr="00A83DE2" w:rsidRDefault="00DB66E5" w:rsidP="00DB66E5">
      <w:r w:rsidRPr="00A83DE2">
        <w:t>Het principe van UL is het tegenovergestelde van SL. In hoofdstuk 5 is er gezegd dat SL het leren</w:t>
      </w:r>
      <w:r>
        <w:t xml:space="preserve"> is door gebruik te maken </w:t>
      </w:r>
      <w:r w:rsidRPr="00A83DE2">
        <w:t xml:space="preserve">van menselijke ervaringen en kennis. Bij UL wordt </w:t>
      </w:r>
      <w:r>
        <w:t>de menselijke ervaring en kennis</w:t>
      </w:r>
      <w:r w:rsidRPr="00A83DE2">
        <w:t xml:space="preserve"> niet gebruikt. De leerling zal zelf alles moeten achterhalen</w:t>
      </w:r>
      <w:r>
        <w:t>.</w:t>
      </w:r>
      <w:r w:rsidRPr="00A83DE2">
        <w:t xml:space="preserve"> </w:t>
      </w:r>
      <w:r>
        <w:t>P</w:t>
      </w:r>
      <w:r w:rsidRPr="00A83DE2">
        <w:t xml:space="preserve">as helemaal op het einde van het leertraject van de leerling, zal een </w:t>
      </w:r>
      <w:r>
        <w:t>leraar</w:t>
      </w:r>
      <w:r w:rsidRPr="00A83DE2">
        <w:t xml:space="preserve"> komen kijken of</w:t>
      </w:r>
      <w:r>
        <w:t xml:space="preserve"> dat</w:t>
      </w:r>
      <w:r w:rsidRPr="00A83DE2">
        <w:t xml:space="preserve"> wat de leerling geleerd heeft wel het juiste is. Data kan gezien worden als een grafiek met rij X en kolom Y. Bij UL zal de data die wordt gegeven alleen X </w:t>
      </w:r>
      <w:r w:rsidRPr="00A83DE2">
        <w:rPr>
          <w:i/>
          <w:iCs/>
        </w:rPr>
        <w:t xml:space="preserve">of </w:t>
      </w:r>
      <w:r w:rsidRPr="00A83DE2">
        <w:t xml:space="preserve">Y bevatten. De </w:t>
      </w:r>
      <w:r>
        <w:t>ontbrekende</w:t>
      </w:r>
      <w:r w:rsidRPr="00A83DE2">
        <w:t xml:space="preserve"> component wordt door de leerling bedacht. </w:t>
      </w:r>
      <w:sdt>
        <w:sdtPr>
          <w:id w:val="-1907059511"/>
          <w:citation/>
        </w:sdtPr>
        <w:sdtContent>
          <w:r w:rsidRPr="00A83DE2">
            <w:fldChar w:fldCharType="begin"/>
          </w:r>
          <w:r w:rsidRPr="00A83DE2">
            <w:instrText xml:space="preserve">CITATION Qin20 \l 1043 </w:instrText>
          </w:r>
          <w:r w:rsidRPr="00A83DE2">
            <w:fldChar w:fldCharType="separate"/>
          </w:r>
          <w:r w:rsidRPr="00A83DE2">
            <w:rPr>
              <w:noProof/>
            </w:rPr>
            <w:t>(Qin, 2020)</w:t>
          </w:r>
          <w:r w:rsidRPr="00A83DE2">
            <w:fldChar w:fldCharType="end"/>
          </w:r>
        </w:sdtContent>
      </w:sdt>
    </w:p>
    <w:p w14:paraId="3BFD5787" w14:textId="77777777" w:rsidR="00DB66E5" w:rsidRPr="00A83DE2" w:rsidRDefault="00DB66E5" w:rsidP="00DB66E5">
      <w:r w:rsidRPr="00A83DE2">
        <w:t xml:space="preserve">UL kan onderverdeeld worden in </w:t>
      </w:r>
      <w:r>
        <w:t>drie</w:t>
      </w:r>
      <w:r w:rsidRPr="00A83DE2">
        <w:t xml:space="preserve"> methodieken; Clustering, Association en Dimensionality Reduction. </w:t>
      </w:r>
    </w:p>
    <w:p w14:paraId="0113AE9D" w14:textId="77777777" w:rsidR="00DB66E5" w:rsidRPr="00A83DE2" w:rsidRDefault="00DB66E5" w:rsidP="00DB66E5">
      <w:pPr>
        <w:pStyle w:val="Kop2"/>
      </w:pPr>
      <w:bookmarkStart w:id="63" w:name="_Toc119501937"/>
      <w:bookmarkStart w:id="64" w:name="_Toc124161189"/>
      <w:r w:rsidRPr="00A83DE2">
        <w:t>6.2</w:t>
      </w:r>
      <w:r w:rsidRPr="00A83DE2">
        <w:tab/>
        <w:t>Clustering</w:t>
      </w:r>
      <w:bookmarkEnd w:id="63"/>
      <w:bookmarkEnd w:id="64"/>
    </w:p>
    <w:p w14:paraId="6B1E64F8" w14:textId="77777777" w:rsidR="00DB66E5" w:rsidRPr="00A83DE2" w:rsidRDefault="00DB66E5" w:rsidP="00DB66E5">
      <w:r w:rsidRPr="00A83DE2">
        <w:t>Clustering is een van de drie methodieken die behandeld worden op het gebied van UL. Ten eerste zal er kort besch</w:t>
      </w:r>
      <w:r>
        <w:t>re</w:t>
      </w:r>
      <w:r w:rsidRPr="00A83DE2">
        <w:t>ven</w:t>
      </w:r>
      <w:r>
        <w:t xml:space="preserve"> worden</w:t>
      </w:r>
      <w:r w:rsidRPr="00A83DE2">
        <w:t xml:space="preserve"> wat Clustering is</w:t>
      </w:r>
      <w:r>
        <w:t>.</w:t>
      </w:r>
      <w:r w:rsidRPr="00A83DE2">
        <w:t xml:space="preserve"> </w:t>
      </w:r>
      <w:r>
        <w:t>D</w:t>
      </w:r>
      <w:r w:rsidRPr="00A83DE2">
        <w:t>aarna zullen er twee algoritmes worden besproken.</w:t>
      </w:r>
    </w:p>
    <w:p w14:paraId="0814772F" w14:textId="77777777" w:rsidR="00DB66E5" w:rsidRPr="00A83DE2" w:rsidRDefault="00DB66E5" w:rsidP="00DB66E5">
      <w:pPr>
        <w:pStyle w:val="Kop3"/>
        <w:numPr>
          <w:ilvl w:val="2"/>
          <w:numId w:val="19"/>
        </w:numPr>
        <w:tabs>
          <w:tab w:val="num" w:pos="360"/>
        </w:tabs>
        <w:ind w:left="720" w:firstLine="0"/>
      </w:pPr>
      <w:bookmarkStart w:id="65" w:name="_Toc119501938"/>
      <w:bookmarkStart w:id="66" w:name="_Toc124161190"/>
      <w:r w:rsidRPr="00A83DE2">
        <w:t>Wat is Clustering?</w:t>
      </w:r>
      <w:bookmarkEnd w:id="65"/>
      <w:bookmarkEnd w:id="66"/>
    </w:p>
    <w:p w14:paraId="142CF31C" w14:textId="77777777" w:rsidR="00DB66E5" w:rsidRPr="00A83DE2" w:rsidRDefault="00DB66E5" w:rsidP="00DB66E5">
      <w:r w:rsidRPr="00A83DE2">
        <w:t>Clustering is een methode om verbanden te vinden in een groep data. Bij Clustering zal gekeken worden naar natuurlijke groepen in de data. Denk hierbij bijvoorbeeld aan de kleur van een appel of de vorm van een stuk fruit zoals te zien is in afbeelding 6.1. Daarin is te zien hoe een berg aardappels wordt gegroepeerd (</w:t>
      </w:r>
      <w:proofErr w:type="spellStart"/>
      <w:r w:rsidRPr="00A83DE2">
        <w:t>Clustered</w:t>
      </w:r>
      <w:proofErr w:type="spellEnd"/>
      <w:r w:rsidRPr="00A83DE2">
        <w:t xml:space="preserve">) gebaseerd of hun kleur. </w:t>
      </w:r>
    </w:p>
    <w:p w14:paraId="1B773305" w14:textId="77777777" w:rsidR="00DB66E5" w:rsidRPr="00A83DE2" w:rsidRDefault="00DB66E5" w:rsidP="00DB66E5">
      <w:r w:rsidRPr="00A83DE2">
        <w:rPr>
          <w:noProof/>
        </w:rPr>
        <w:drawing>
          <wp:inline distT="0" distB="0" distL="0" distR="0" wp14:anchorId="619E7A67" wp14:editId="17CAB124">
            <wp:extent cx="5274310" cy="2139950"/>
            <wp:effectExtent l="0" t="0" r="2540" b="0"/>
            <wp:docPr id="4" name="Afbeelding 4" descr="Afbeelding met fruit, noot, verschillend, groen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fruit, noot, verschillend, groente&#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39950"/>
                    </a:xfrm>
                    <a:prstGeom prst="rect">
                      <a:avLst/>
                    </a:prstGeom>
                    <a:noFill/>
                    <a:ln>
                      <a:noFill/>
                    </a:ln>
                  </pic:spPr>
                </pic:pic>
              </a:graphicData>
            </a:graphic>
          </wp:inline>
        </w:drawing>
      </w:r>
    </w:p>
    <w:p w14:paraId="46ED02FC" w14:textId="77777777" w:rsidR="00DB66E5" w:rsidRPr="00A83DE2" w:rsidRDefault="00DB66E5" w:rsidP="00DB66E5">
      <w:pPr>
        <w:pStyle w:val="Bijschrift"/>
      </w:pPr>
      <w:r w:rsidRPr="00A83DE2">
        <w:t xml:space="preserve">Afbeelding 6.1 Voorbeeld clustering met aardappels </w:t>
      </w:r>
      <w:sdt>
        <w:sdtPr>
          <w:id w:val="1517508428"/>
          <w:citation/>
        </w:sdtPr>
        <w:sdtContent>
          <w:r w:rsidRPr="00A83DE2">
            <w:fldChar w:fldCharType="begin"/>
          </w:r>
          <w:r w:rsidRPr="00A83DE2">
            <w:instrText xml:space="preserve">CITATION HSu21 \l 1043 </w:instrText>
          </w:r>
          <w:r w:rsidRPr="00A83DE2">
            <w:fldChar w:fldCharType="separate"/>
          </w:r>
          <w:r w:rsidRPr="00A83DE2">
            <w:rPr>
              <w:noProof/>
            </w:rPr>
            <w:t xml:space="preserve"> (Suresha, 2021)</w:t>
          </w:r>
          <w:r w:rsidRPr="00A83DE2">
            <w:fldChar w:fldCharType="end"/>
          </w:r>
        </w:sdtContent>
      </w:sdt>
    </w:p>
    <w:p w14:paraId="0D9851EB" w14:textId="77777777" w:rsidR="00DB66E5" w:rsidRPr="00A83DE2" w:rsidRDefault="00DB66E5" w:rsidP="00DB66E5">
      <w:r w:rsidRPr="00A83DE2">
        <w:t>Clustering is dus het organiseren van niet</w:t>
      </w:r>
      <w:r>
        <w:t>-</w:t>
      </w:r>
      <w:r w:rsidRPr="00A83DE2">
        <w:t>gelabelde data in groepen die iets gemeen met elkaar hebben. In afbeelding 6.2 is een ander voorbeeld te zien van Clustering.</w:t>
      </w:r>
    </w:p>
    <w:p w14:paraId="278B6C14" w14:textId="77777777" w:rsidR="00DB66E5" w:rsidRPr="00A83DE2" w:rsidRDefault="00DB66E5" w:rsidP="00DB66E5"/>
    <w:p w14:paraId="2ABE0E96" w14:textId="77777777" w:rsidR="00DB66E5" w:rsidRPr="00A83DE2" w:rsidRDefault="00DB66E5" w:rsidP="00DB66E5">
      <w:r w:rsidRPr="00A83DE2">
        <w:rPr>
          <w:noProof/>
        </w:rPr>
        <w:lastRenderedPageBreak/>
        <w:drawing>
          <wp:inline distT="0" distB="0" distL="0" distR="0" wp14:anchorId="55FA5EE2" wp14:editId="0116F5C6">
            <wp:extent cx="2442845" cy="1950431"/>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06"/>
                    <a:stretch/>
                  </pic:blipFill>
                  <pic:spPr bwMode="auto">
                    <a:xfrm>
                      <a:off x="0" y="0"/>
                      <a:ext cx="2471622" cy="1973407"/>
                    </a:xfrm>
                    <a:prstGeom prst="rect">
                      <a:avLst/>
                    </a:prstGeom>
                    <a:ln>
                      <a:noFill/>
                    </a:ln>
                    <a:extLst>
                      <a:ext uri="{53640926-AAD7-44D8-BBD7-CCE9431645EC}">
                        <a14:shadowObscured xmlns:a14="http://schemas.microsoft.com/office/drawing/2010/main"/>
                      </a:ext>
                    </a:extLst>
                  </pic:spPr>
                </pic:pic>
              </a:graphicData>
            </a:graphic>
          </wp:inline>
        </w:drawing>
      </w:r>
    </w:p>
    <w:p w14:paraId="584269BB" w14:textId="77777777" w:rsidR="00DB66E5" w:rsidRPr="00A83DE2" w:rsidRDefault="00DB66E5" w:rsidP="00DB66E5">
      <w:pPr>
        <w:pStyle w:val="Bijschrift"/>
        <w:rPr>
          <w:szCs w:val="14"/>
        </w:rPr>
      </w:pPr>
      <w:r w:rsidRPr="00A83DE2">
        <w:rPr>
          <w:szCs w:val="14"/>
        </w:rPr>
        <w:t xml:space="preserve">Afbeelding 6.2 clustering in UL </w:t>
      </w:r>
      <w:sdt>
        <w:sdtPr>
          <w:rPr>
            <w:szCs w:val="14"/>
          </w:rPr>
          <w:id w:val="-1544204965"/>
          <w:citation/>
        </w:sdtPr>
        <w:sdtContent>
          <w:r w:rsidRPr="00A83DE2">
            <w:rPr>
              <w:szCs w:val="14"/>
            </w:rPr>
            <w:fldChar w:fldCharType="begin"/>
          </w:r>
          <w:r w:rsidRPr="00A83DE2">
            <w:rPr>
              <w:szCs w:val="14"/>
            </w:rPr>
            <w:instrText xml:space="preserve"> CITATION Mar20 \l 1043 </w:instrText>
          </w:r>
          <w:r w:rsidRPr="00A83DE2">
            <w:rPr>
              <w:szCs w:val="14"/>
            </w:rPr>
            <w:fldChar w:fldCharType="separate"/>
          </w:r>
          <w:r w:rsidRPr="00A83DE2">
            <w:rPr>
              <w:noProof/>
              <w:szCs w:val="14"/>
            </w:rPr>
            <w:t>(Youngson, 2020)</w:t>
          </w:r>
          <w:r w:rsidRPr="00A83DE2">
            <w:rPr>
              <w:szCs w:val="14"/>
            </w:rPr>
            <w:fldChar w:fldCharType="end"/>
          </w:r>
        </w:sdtContent>
      </w:sdt>
    </w:p>
    <w:p w14:paraId="06DF1197" w14:textId="77777777" w:rsidR="00DB66E5" w:rsidRPr="00A83DE2" w:rsidRDefault="00DB66E5" w:rsidP="00DB66E5">
      <w:r w:rsidRPr="00A83DE2">
        <w:t xml:space="preserve">De gemeenschap van de verschillende data punten is dat deze dicht bij elkaar liggen op de onbekende assen X1 en X2. Alle data punten zullen wellicht iets met elkaar te maken hebben, maar de UL-leerling heeft deze gebaseerd op positie aan elkaar gekoppeld. </w:t>
      </w:r>
      <w:sdt>
        <w:sdtPr>
          <w:id w:val="1431318334"/>
          <w:citation/>
        </w:sdtPr>
        <w:sdtContent>
          <w:r w:rsidRPr="00A83DE2">
            <w:fldChar w:fldCharType="begin"/>
          </w:r>
          <w:r>
            <w:instrText xml:space="preserve">CITATION Ser19 \l 1043 </w:instrText>
          </w:r>
          <w:r w:rsidRPr="00A83DE2">
            <w:fldChar w:fldCharType="separate"/>
          </w:r>
          <w:r>
            <w:rPr>
              <w:noProof/>
            </w:rPr>
            <w:t>(Serra &amp; Tagliaferri, 2019)</w:t>
          </w:r>
          <w:r w:rsidRPr="00A83DE2">
            <w:fldChar w:fldCharType="end"/>
          </w:r>
        </w:sdtContent>
      </w:sdt>
    </w:p>
    <w:p w14:paraId="36B27B7D" w14:textId="77777777" w:rsidR="00DB66E5" w:rsidRPr="00A83DE2" w:rsidRDefault="00DB66E5" w:rsidP="00DB66E5">
      <w:pPr>
        <w:pStyle w:val="Kop3"/>
        <w:numPr>
          <w:ilvl w:val="2"/>
          <w:numId w:val="19"/>
        </w:numPr>
        <w:tabs>
          <w:tab w:val="num" w:pos="360"/>
        </w:tabs>
        <w:ind w:left="720" w:firstLine="0"/>
      </w:pPr>
      <w:bookmarkStart w:id="67" w:name="_Toc119501939"/>
      <w:bookmarkStart w:id="68" w:name="_Toc124161191"/>
      <w:r w:rsidRPr="00A83DE2">
        <w:t>Hoe werkt Clustering?</w:t>
      </w:r>
      <w:bookmarkEnd w:id="67"/>
      <w:bookmarkEnd w:id="68"/>
    </w:p>
    <w:p w14:paraId="783835A3" w14:textId="77777777" w:rsidR="00DB66E5" w:rsidRPr="00A83DE2" w:rsidRDefault="00DB66E5" w:rsidP="00DB66E5">
      <w:r w:rsidRPr="00A83DE2">
        <w:t>Zoals met alle ML methodes wordt er gebruik gemaakt van algoritmen. Er zijn veel verschillende algoritmes gemaakt voor Clustering. Een paar van deze algoritmes zijn</w:t>
      </w:r>
      <w:r>
        <w:t xml:space="preserve"> </w:t>
      </w:r>
      <w:r w:rsidRPr="00A83DE2">
        <w:t xml:space="preserve">K-means en </w:t>
      </w:r>
      <w:proofErr w:type="spellStart"/>
      <w:r w:rsidRPr="00A83DE2">
        <w:t>Hierachical</w:t>
      </w:r>
      <w:proofErr w:type="spellEnd"/>
      <w:r w:rsidRPr="00A83DE2">
        <w:t>.</w:t>
      </w:r>
    </w:p>
    <w:p w14:paraId="1F6E9625" w14:textId="77777777" w:rsidR="00DB66E5" w:rsidRPr="00A83DE2" w:rsidRDefault="00DB66E5" w:rsidP="00DB66E5">
      <w:r w:rsidRPr="00A83DE2">
        <w:t>Bij K-means clustering is het doel om te achterhalen hoe vaak het nummer K voorkomt in de dat</w:t>
      </w:r>
      <w:r>
        <w:t>a</w:t>
      </w:r>
      <w:r w:rsidRPr="00A83DE2">
        <w:t xml:space="preserve"> die is gegeven. Hierbij is K een </w:t>
      </w:r>
      <w:r>
        <w:t>wille</w:t>
      </w:r>
      <w:r w:rsidRPr="00A83DE2">
        <w:t>keurig verband die een cluster vormt. Bij K-means clustering zijn er een paar parameters van belang. Dit zijn</w:t>
      </w:r>
      <w:r>
        <w:t>:</w:t>
      </w:r>
      <w:r w:rsidRPr="00A83DE2">
        <w:t xml:space="preserve"> </w:t>
      </w:r>
      <w:r>
        <w:t>h</w:t>
      </w:r>
      <w:r w:rsidRPr="00A83DE2">
        <w:t>et centerpunt van de cluster en de start</w:t>
      </w:r>
      <w:r>
        <w:t>l</w:t>
      </w:r>
      <w:r w:rsidRPr="00A83DE2">
        <w:t>ocatie van de cluster. Het startpunt van de cluster kan op een willekeurige positie worden geplaats</w:t>
      </w:r>
      <w:r>
        <w:t>t</w:t>
      </w:r>
      <w:r w:rsidRPr="00A83DE2">
        <w:t>. Als een leerling gebruik maakt van K-means om verbanden te vinden in een dataset</w:t>
      </w:r>
      <w:r>
        <w:t>,</w:t>
      </w:r>
      <w:r w:rsidRPr="00A83DE2">
        <w:t xml:space="preserve"> dan zal deze van tevoren gezegd worden dat er n-aantal K’s gevonden moeten worden. Bij deze K’s moet dan het centerpunt worden weergegeven</w:t>
      </w:r>
      <w:r>
        <w:t>,</w:t>
      </w:r>
      <w:r w:rsidRPr="00A83DE2">
        <w:t xml:space="preserve"> zodat de </w:t>
      </w:r>
      <w:r>
        <w:t>leraar</w:t>
      </w:r>
      <w:r w:rsidRPr="00A83DE2">
        <w:t xml:space="preserve"> achteraf kan zien wat de leerling heeft geleerd. </w:t>
      </w:r>
      <w:sdt>
        <w:sdtPr>
          <w:id w:val="1883204897"/>
          <w:citation/>
        </w:sdtPr>
        <w:sdtContent>
          <w:r w:rsidRPr="00A83DE2">
            <w:fldChar w:fldCharType="begin"/>
          </w:r>
          <w:r w:rsidRPr="00A83DE2">
            <w:instrText xml:space="preserve"> CITATION Kár18 \l 1043 </w:instrText>
          </w:r>
          <w:r w:rsidRPr="00A83DE2">
            <w:fldChar w:fldCharType="separate"/>
          </w:r>
          <w:r w:rsidRPr="00A83DE2">
            <w:rPr>
              <w:noProof/>
            </w:rPr>
            <w:t>(Károly, Fullér, &amp; Galambos, 2018)</w:t>
          </w:r>
          <w:r w:rsidRPr="00A83DE2">
            <w:fldChar w:fldCharType="end"/>
          </w:r>
        </w:sdtContent>
      </w:sdt>
      <w:r w:rsidRPr="00A83DE2">
        <w:t xml:space="preserve"> </w:t>
      </w:r>
      <w:r>
        <w:t>A</w:t>
      </w:r>
      <w:r w:rsidRPr="00A83DE2">
        <w:t>fbeelding 6.1 van hoofdstuk 6.2.1 is een basiscluster zoals verkregen wordt met een K-means</w:t>
      </w:r>
      <w:r>
        <w:t>-</w:t>
      </w:r>
      <w:r w:rsidRPr="00A83DE2">
        <w:t>algoritme.</w:t>
      </w:r>
    </w:p>
    <w:p w14:paraId="7082BA84" w14:textId="77777777" w:rsidR="00DB66E5" w:rsidRDefault="00DB66E5" w:rsidP="00DB66E5">
      <w:r w:rsidRPr="00A83DE2">
        <w:t xml:space="preserve">Bij </w:t>
      </w:r>
      <w:proofErr w:type="spellStart"/>
      <w:r w:rsidRPr="00A83DE2">
        <w:t>Hierarchical</w:t>
      </w:r>
      <w:proofErr w:type="spellEnd"/>
      <w:r w:rsidRPr="00A83DE2">
        <w:t xml:space="preserve"> clustering worden er geen willekeurige clusters gemaakt maar volgen</w:t>
      </w:r>
      <w:r>
        <w:t xml:space="preserve"> </w:t>
      </w:r>
      <w:r w:rsidRPr="00A83DE2">
        <w:t xml:space="preserve">deze een specifieke hiërarchie. Waar bij K-means het nodig was om te zeggen hoeveel cluster er nodig zijn is dit bij </w:t>
      </w:r>
      <w:proofErr w:type="spellStart"/>
      <w:r w:rsidRPr="00A83DE2">
        <w:t>Hierarchical</w:t>
      </w:r>
      <w:proofErr w:type="spellEnd"/>
      <w:r w:rsidRPr="00A83DE2">
        <w:t xml:space="preserve"> niet het geval. </w:t>
      </w:r>
      <w:proofErr w:type="spellStart"/>
      <w:r w:rsidRPr="00A83DE2">
        <w:t>Hierarchical</w:t>
      </w:r>
      <w:proofErr w:type="spellEnd"/>
      <w:r w:rsidRPr="00A83DE2">
        <w:t xml:space="preserve"> clustering maakt als eindresultaat een </w:t>
      </w:r>
      <w:proofErr w:type="spellStart"/>
      <w:r w:rsidRPr="00A83DE2">
        <w:t>dendrogram</w:t>
      </w:r>
      <w:proofErr w:type="spellEnd"/>
      <w:r>
        <w:t>.</w:t>
      </w:r>
      <w:r w:rsidRPr="00A83DE2">
        <w:t xml:space="preserve"> </w:t>
      </w:r>
      <w:r>
        <w:t>E</w:t>
      </w:r>
      <w:r w:rsidRPr="00A83DE2">
        <w:t xml:space="preserve">en voorbeeld van een </w:t>
      </w:r>
      <w:proofErr w:type="spellStart"/>
      <w:r w:rsidRPr="00A83DE2">
        <w:t>dendrogram</w:t>
      </w:r>
      <w:proofErr w:type="spellEnd"/>
      <w:r w:rsidRPr="00A83DE2">
        <w:t xml:space="preserve"> is te zien in afbeelding 6.2. </w:t>
      </w:r>
      <w:sdt>
        <w:sdtPr>
          <w:id w:val="1767806086"/>
          <w:citation/>
        </w:sdtPr>
        <w:sdtContent>
          <w:r w:rsidRPr="00A83DE2">
            <w:fldChar w:fldCharType="begin"/>
          </w:r>
          <w:r w:rsidRPr="00A83DE2">
            <w:instrText xml:space="preserve"> CITATION Kár18 \l 1043 </w:instrText>
          </w:r>
          <w:r w:rsidRPr="00A83DE2">
            <w:fldChar w:fldCharType="separate"/>
          </w:r>
          <w:r w:rsidRPr="00A83DE2">
            <w:rPr>
              <w:noProof/>
            </w:rPr>
            <w:t>(Károly, Fullér, &amp; Galambos, 2018)</w:t>
          </w:r>
          <w:r w:rsidRPr="00A83DE2">
            <w:fldChar w:fldCharType="end"/>
          </w:r>
        </w:sdtContent>
      </w:sdt>
    </w:p>
    <w:p w14:paraId="623A592E" w14:textId="77777777" w:rsidR="00DB66E5" w:rsidRPr="00A83DE2" w:rsidRDefault="00DB66E5" w:rsidP="00DB66E5"/>
    <w:p w14:paraId="737C2408" w14:textId="77777777" w:rsidR="00DB66E5" w:rsidRPr="00A83DE2" w:rsidRDefault="00DB66E5" w:rsidP="00DB66E5">
      <w:pPr>
        <w:pStyle w:val="Bijschrift"/>
        <w:rPr>
          <w:szCs w:val="14"/>
        </w:rPr>
      </w:pPr>
      <w:r w:rsidRPr="00A83DE2">
        <w:rPr>
          <w:noProof/>
        </w:rPr>
        <w:lastRenderedPageBreak/>
        <w:drawing>
          <wp:inline distT="0" distB="0" distL="0" distR="0" wp14:anchorId="68DF4F18" wp14:editId="59EA4554">
            <wp:extent cx="3192780" cy="2394585"/>
            <wp:effectExtent l="0" t="0" r="762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780" cy="2394585"/>
                    </a:xfrm>
                    <a:prstGeom prst="rect">
                      <a:avLst/>
                    </a:prstGeom>
                    <a:noFill/>
                    <a:ln>
                      <a:noFill/>
                    </a:ln>
                  </pic:spPr>
                </pic:pic>
              </a:graphicData>
            </a:graphic>
          </wp:inline>
        </w:drawing>
      </w:r>
    </w:p>
    <w:p w14:paraId="7C7F3D71" w14:textId="77777777" w:rsidR="00DB66E5" w:rsidRPr="00A83DE2" w:rsidRDefault="00DB66E5" w:rsidP="00DB66E5">
      <w:pPr>
        <w:pStyle w:val="Bijschrift"/>
        <w:rPr>
          <w:szCs w:val="14"/>
        </w:rPr>
      </w:pPr>
      <w:r w:rsidRPr="00A83DE2">
        <w:rPr>
          <w:szCs w:val="14"/>
        </w:rPr>
        <w:t xml:space="preserve">Afbeelding 6.2 Standaard </w:t>
      </w:r>
      <w:proofErr w:type="spellStart"/>
      <w:r w:rsidRPr="00A83DE2">
        <w:rPr>
          <w:szCs w:val="14"/>
        </w:rPr>
        <w:t>dendrogram</w:t>
      </w:r>
      <w:proofErr w:type="spellEnd"/>
      <w:r w:rsidRPr="00A83DE2">
        <w:rPr>
          <w:szCs w:val="14"/>
        </w:rPr>
        <w:t xml:space="preserve"> gemaakt in </w:t>
      </w:r>
      <w:proofErr w:type="spellStart"/>
      <w:r w:rsidRPr="00A83DE2">
        <w:rPr>
          <w:szCs w:val="14"/>
        </w:rPr>
        <w:t>Mathlab</w:t>
      </w:r>
      <w:proofErr w:type="spellEnd"/>
      <w:r w:rsidRPr="00A83DE2">
        <w:rPr>
          <w:szCs w:val="14"/>
        </w:rPr>
        <w:t xml:space="preserve"> (</w:t>
      </w:r>
      <w:sdt>
        <w:sdtPr>
          <w:rPr>
            <w:szCs w:val="14"/>
          </w:rPr>
          <w:id w:val="646479599"/>
          <w:citation/>
        </w:sdtPr>
        <w:sdtContent>
          <w:r w:rsidRPr="00A83DE2">
            <w:rPr>
              <w:szCs w:val="14"/>
            </w:rPr>
            <w:fldChar w:fldCharType="begin"/>
          </w:r>
          <w:r w:rsidRPr="00A83DE2">
            <w:rPr>
              <w:szCs w:val="14"/>
            </w:rPr>
            <w:instrText xml:space="preserve"> CITATION Mat221 \l 1043 </w:instrText>
          </w:r>
          <w:r w:rsidRPr="00A83DE2">
            <w:rPr>
              <w:szCs w:val="14"/>
            </w:rPr>
            <w:fldChar w:fldCharType="separate"/>
          </w:r>
          <w:r w:rsidRPr="00A83DE2">
            <w:rPr>
              <w:noProof/>
              <w:szCs w:val="14"/>
            </w:rPr>
            <w:t xml:space="preserve"> (Mathworks, Dendrogram, 2022)</w:t>
          </w:r>
          <w:r w:rsidRPr="00A83DE2">
            <w:rPr>
              <w:szCs w:val="14"/>
            </w:rPr>
            <w:fldChar w:fldCharType="end"/>
          </w:r>
        </w:sdtContent>
      </w:sdt>
    </w:p>
    <w:p w14:paraId="3864FFAD" w14:textId="77777777" w:rsidR="00DB66E5" w:rsidRPr="00A83DE2" w:rsidRDefault="00DB66E5" w:rsidP="00DB66E5">
      <w:r w:rsidRPr="00A83DE2">
        <w:t xml:space="preserve">Een </w:t>
      </w:r>
      <w:proofErr w:type="spellStart"/>
      <w:r w:rsidRPr="00A83DE2">
        <w:t>dendrogram</w:t>
      </w:r>
      <w:proofErr w:type="spellEnd"/>
      <w:r w:rsidRPr="00A83DE2">
        <w:t xml:space="preserve"> wordt van boven naar beneden gelezen. Helemaal boven aan is de oorspronkelijke data. Verder naar beneden wordt de data opgesplitst in groepen die op elkaar lijken. Hoe verder je naar beneden gaat des te meer de data wordt opgesplitst in verschillende groepen. Dit is het einddoel van de </w:t>
      </w:r>
      <w:proofErr w:type="spellStart"/>
      <w:r w:rsidRPr="00A83DE2">
        <w:t>Hierarchical</w:t>
      </w:r>
      <w:proofErr w:type="spellEnd"/>
      <w:r w:rsidRPr="00A83DE2">
        <w:t xml:space="preserve"> Clustering methode. </w:t>
      </w:r>
    </w:p>
    <w:p w14:paraId="15B171C8" w14:textId="77777777" w:rsidR="00DB66E5" w:rsidRPr="00A83DE2" w:rsidRDefault="00DB66E5" w:rsidP="00DB66E5">
      <w:r w:rsidRPr="00A83DE2">
        <w:t>Deze twee algoritmes zijn niet de enige algoritmes die gebruikt kunnen worden voor Clustering</w:t>
      </w:r>
      <w:r>
        <w:t>. Andere algoritmes zijn bijvoorbeeld</w:t>
      </w:r>
      <w:r w:rsidRPr="00A83DE2">
        <w:t xml:space="preserve"> </w:t>
      </w:r>
      <w:proofErr w:type="spellStart"/>
      <w:r w:rsidRPr="00A83DE2">
        <w:t>Fuzzy</w:t>
      </w:r>
      <w:proofErr w:type="spellEnd"/>
      <w:r w:rsidRPr="00A83DE2">
        <w:t xml:space="preserve"> Clustering, </w:t>
      </w:r>
      <w:proofErr w:type="spellStart"/>
      <w:r w:rsidRPr="00A83DE2">
        <w:t>Decision</w:t>
      </w:r>
      <w:proofErr w:type="spellEnd"/>
      <w:r w:rsidRPr="00A83DE2">
        <w:t xml:space="preserve"> </w:t>
      </w:r>
      <w:proofErr w:type="spellStart"/>
      <w:r w:rsidRPr="00A83DE2">
        <w:t>Tree’s</w:t>
      </w:r>
      <w:proofErr w:type="spellEnd"/>
      <w:r w:rsidRPr="00A83DE2">
        <w:t xml:space="preserve">, </w:t>
      </w:r>
      <w:proofErr w:type="spellStart"/>
      <w:r w:rsidRPr="00A83DE2">
        <w:t>Expectation</w:t>
      </w:r>
      <w:proofErr w:type="spellEnd"/>
      <w:r w:rsidRPr="00A83DE2">
        <w:t xml:space="preserve"> </w:t>
      </w:r>
      <w:proofErr w:type="spellStart"/>
      <w:r w:rsidRPr="00A83DE2">
        <w:t>maximization</w:t>
      </w:r>
      <w:proofErr w:type="spellEnd"/>
      <w:r w:rsidRPr="00A83DE2">
        <w:t xml:space="preserve">, </w:t>
      </w:r>
      <w:proofErr w:type="spellStart"/>
      <w:r w:rsidRPr="00A83DE2">
        <w:t>Adaptive</w:t>
      </w:r>
      <w:proofErr w:type="spellEnd"/>
      <w:r w:rsidRPr="00A83DE2">
        <w:t xml:space="preserve"> </w:t>
      </w:r>
      <w:proofErr w:type="spellStart"/>
      <w:r w:rsidRPr="00A83DE2">
        <w:t>Resonance</w:t>
      </w:r>
      <w:proofErr w:type="spellEnd"/>
      <w:r w:rsidRPr="00A83DE2">
        <w:t xml:space="preserve"> en meer</w:t>
      </w:r>
      <w:r>
        <w:t>.</w:t>
      </w:r>
      <w:r w:rsidRPr="00A83DE2">
        <w:t xml:space="preserve"> (Zie ook </w:t>
      </w:r>
      <w:proofErr w:type="spellStart"/>
      <w:r w:rsidRPr="00A83DE2">
        <w:t>Károly</w:t>
      </w:r>
      <w:proofErr w:type="spellEnd"/>
      <w:r w:rsidRPr="00A83DE2">
        <w:t xml:space="preserve">, </w:t>
      </w:r>
      <w:proofErr w:type="spellStart"/>
      <w:r w:rsidRPr="00A83DE2">
        <w:t>Fullér</w:t>
      </w:r>
      <w:proofErr w:type="spellEnd"/>
      <w:r w:rsidRPr="00A83DE2">
        <w:t xml:space="preserve">, &amp; </w:t>
      </w:r>
      <w:proofErr w:type="spellStart"/>
      <w:r w:rsidRPr="00A83DE2">
        <w:t>Galambos</w:t>
      </w:r>
      <w:proofErr w:type="spellEnd"/>
      <w:r w:rsidRPr="00A83DE2">
        <w:t>, 2018)</w:t>
      </w:r>
      <w:r w:rsidRPr="00A7663F">
        <w:rPr>
          <w:color w:val="FF0000"/>
        </w:rPr>
        <w:t xml:space="preserve"> </w:t>
      </w:r>
      <w:r w:rsidRPr="002D1593">
        <w:t>Deze algoritmes worden in dit document niet verder besproken.</w:t>
      </w:r>
    </w:p>
    <w:p w14:paraId="5366C8A4" w14:textId="77777777" w:rsidR="00DB66E5" w:rsidRPr="00A83DE2" w:rsidRDefault="00DB66E5" w:rsidP="00DB66E5">
      <w:pPr>
        <w:pStyle w:val="Kop3"/>
        <w:numPr>
          <w:ilvl w:val="2"/>
          <w:numId w:val="19"/>
        </w:numPr>
        <w:tabs>
          <w:tab w:val="num" w:pos="360"/>
        </w:tabs>
        <w:ind w:left="720" w:firstLine="0"/>
      </w:pPr>
      <w:bookmarkStart w:id="69" w:name="_Toc119501940"/>
      <w:bookmarkStart w:id="70" w:name="_Toc124161192"/>
      <w:r w:rsidRPr="00A83DE2">
        <w:t>Toepassingen van Clustering</w:t>
      </w:r>
      <w:bookmarkEnd w:id="69"/>
      <w:bookmarkEnd w:id="70"/>
    </w:p>
    <w:p w14:paraId="292C2441" w14:textId="77777777" w:rsidR="00DB66E5" w:rsidRPr="00A83DE2" w:rsidRDefault="00DB66E5" w:rsidP="00DB66E5">
      <w:r w:rsidRPr="00A83DE2">
        <w:t xml:space="preserve">Clustering zie je vaak terug in de datatechnologie. Het wordt hierin voornamelijk gebruikt om grote databases te doorgronden en nuttige data te vinden. Ook </w:t>
      </w:r>
      <w:r>
        <w:t>kun</w:t>
      </w:r>
      <w:r w:rsidRPr="00A83DE2">
        <w:t xml:space="preserve"> je het terugvinden in bijvoorbeeld spamfilters of zoekmachines. </w:t>
      </w:r>
      <w:r>
        <w:t xml:space="preserve">Het kan ook </w:t>
      </w:r>
      <w:r w:rsidRPr="00A83DE2">
        <w:t>gebruikt worden voor gerichte marketing waarbij de Clustering AI kijk</w:t>
      </w:r>
      <w:r>
        <w:t>t</w:t>
      </w:r>
      <w:r w:rsidRPr="00A83DE2">
        <w:t xml:space="preserve"> naar wat jij aan het zoeken bent en dan alle dingen </w:t>
      </w:r>
      <w:r>
        <w:t>die daar</w:t>
      </w:r>
      <w:r w:rsidRPr="00A83DE2">
        <w:t xml:space="preserve"> op lijken aan jou voorstelt. Clustering wordt dus gebruikt om data te vinden in grote databases.</w:t>
      </w:r>
    </w:p>
    <w:p w14:paraId="1D77A1F0" w14:textId="77777777" w:rsidR="00DB66E5" w:rsidRPr="00A83DE2" w:rsidRDefault="00DB66E5" w:rsidP="00DB66E5">
      <w:pPr>
        <w:pStyle w:val="Kop2"/>
      </w:pPr>
      <w:bookmarkStart w:id="71" w:name="_Toc119501941"/>
      <w:bookmarkStart w:id="72" w:name="_Toc124161193"/>
      <w:r w:rsidRPr="00A83DE2">
        <w:t>6.3</w:t>
      </w:r>
      <w:r w:rsidRPr="00A83DE2">
        <w:tab/>
        <w:t>Dimensionality Reduction (DR)</w:t>
      </w:r>
      <w:bookmarkEnd w:id="71"/>
      <w:bookmarkEnd w:id="72"/>
    </w:p>
    <w:p w14:paraId="118C433D" w14:textId="77777777" w:rsidR="00DB66E5" w:rsidRPr="00A83DE2" w:rsidRDefault="00DB66E5" w:rsidP="00DB66E5">
      <w:r w:rsidRPr="00A83DE2">
        <w:t>Dimensionality Reduction is de tweede UL-methode die we behandelen. We beginnen met een beschrijving van wat DR is. Daarna gaan we verder met de werking van en als laatste de toepassingen van DR.</w:t>
      </w:r>
    </w:p>
    <w:p w14:paraId="4CFC46D6" w14:textId="77777777" w:rsidR="00DB66E5" w:rsidRPr="00A83DE2" w:rsidRDefault="00DB66E5" w:rsidP="00DB66E5">
      <w:pPr>
        <w:pStyle w:val="Kop3"/>
        <w:ind w:left="0" w:firstLine="720"/>
      </w:pPr>
      <w:bookmarkStart w:id="73" w:name="_Toc119501942"/>
      <w:bookmarkStart w:id="74" w:name="_Toc124161194"/>
      <w:r w:rsidRPr="00A83DE2">
        <w:t>6.3.1</w:t>
      </w:r>
      <w:r w:rsidRPr="00A83DE2">
        <w:tab/>
        <w:t xml:space="preserve">Wat is </w:t>
      </w:r>
      <w:r>
        <w:t>Dimensionality Reduction</w:t>
      </w:r>
      <w:r w:rsidRPr="00A83DE2">
        <w:t>?</w:t>
      </w:r>
      <w:bookmarkEnd w:id="73"/>
      <w:bookmarkEnd w:id="74"/>
    </w:p>
    <w:p w14:paraId="05366B1E" w14:textId="77777777" w:rsidR="00DB66E5" w:rsidRPr="00A83DE2" w:rsidRDefault="00DB66E5" w:rsidP="00DB66E5">
      <w:r w:rsidRPr="00A83DE2">
        <w:t>Dimensionality Reduction is een methode om</w:t>
      </w:r>
      <w:r>
        <w:t xml:space="preserve"> met</w:t>
      </w:r>
      <w:r w:rsidRPr="00A83DE2">
        <w:t xml:space="preserve"> hoog</w:t>
      </w:r>
      <w:r>
        <w:t>-</w:t>
      </w:r>
      <w:r w:rsidRPr="00A83DE2">
        <w:t>dimensionale data te werken.</w:t>
      </w:r>
      <w:r>
        <w:t xml:space="preserve"> </w:t>
      </w:r>
      <w:r w:rsidRPr="00A83DE2">
        <w:t>Hoog</w:t>
      </w:r>
      <w:r>
        <w:t>-</w:t>
      </w:r>
      <w:r w:rsidRPr="00A83DE2">
        <w:t>dimensionale data is data met veel variabelen. Hoog</w:t>
      </w:r>
      <w:r>
        <w:t>-</w:t>
      </w:r>
      <w:r w:rsidRPr="00A83DE2">
        <w:t xml:space="preserve">dimensionale data komt vaak voor in de medische zorg waar veel verschillende biometrische gegevens van patiënten nodig zijn. Vanwege de </w:t>
      </w:r>
      <w:r>
        <w:t>grote</w:t>
      </w:r>
      <w:r w:rsidRPr="00A83DE2">
        <w:t xml:space="preserve"> hoeveelheid variabelen in hoog</w:t>
      </w:r>
      <w:r>
        <w:t>-</w:t>
      </w:r>
      <w:r w:rsidRPr="00A83DE2">
        <w:t xml:space="preserve">dimensionale data, zijn er maar weinig soorten algoritmes die met </w:t>
      </w:r>
      <w:r>
        <w:t>deze</w:t>
      </w:r>
      <w:r w:rsidRPr="00A83DE2">
        <w:t xml:space="preserve"> datasets kunnen werken. Om die data bruikbaar te maken is het nodig om de dimensionaliteit van de data omlaag te brengen. Wat van groot belang is, is dat de data hierdoor zo min mogelijk verand</w:t>
      </w:r>
      <w:r>
        <w:t>ert</w:t>
      </w:r>
      <w:r w:rsidRPr="00A83DE2">
        <w:t>.</w:t>
      </w:r>
    </w:p>
    <w:p w14:paraId="13B81C8B" w14:textId="77777777" w:rsidR="00DB66E5" w:rsidRPr="00A83DE2" w:rsidRDefault="00DB66E5" w:rsidP="00DB66E5">
      <w:pPr>
        <w:pStyle w:val="Kop3"/>
        <w:ind w:left="0" w:firstLine="360"/>
      </w:pPr>
      <w:bookmarkStart w:id="75" w:name="_Toc119501943"/>
      <w:bookmarkStart w:id="76" w:name="_Toc124161195"/>
      <w:r w:rsidRPr="00A83DE2">
        <w:lastRenderedPageBreak/>
        <w:t>6.3.2</w:t>
      </w:r>
      <w:r w:rsidRPr="00A83DE2">
        <w:tab/>
        <w:t>Hoe werkt D</w:t>
      </w:r>
      <w:r>
        <w:t>imensionality Reduction</w:t>
      </w:r>
      <w:r w:rsidRPr="00A83DE2">
        <w:t>?</w:t>
      </w:r>
      <w:bookmarkEnd w:id="75"/>
      <w:bookmarkEnd w:id="76"/>
    </w:p>
    <w:p w14:paraId="192BAE48" w14:textId="77777777" w:rsidR="00DB66E5" w:rsidRPr="00A83DE2" w:rsidRDefault="00DB66E5" w:rsidP="00DB66E5">
      <w:r w:rsidRPr="00A83DE2">
        <w:t>De precieze werking van DR is zwaar afhankelijk van de algoritme d</w:t>
      </w:r>
      <w:r>
        <w:t>ie</w:t>
      </w:r>
      <w:r w:rsidRPr="00A83DE2">
        <w:t xml:space="preserve"> gebruikt wordt. Het principe blijft wel hetzelfde. Wanneer je hoog</w:t>
      </w:r>
      <w:r>
        <w:t>-</w:t>
      </w:r>
      <w:r w:rsidRPr="00A83DE2">
        <w:t xml:space="preserve">dimensionale data hebt, dat </w:t>
      </w:r>
      <w:r>
        <w:t>betekent</w:t>
      </w:r>
      <w:r w:rsidRPr="00A83DE2">
        <w:t xml:space="preserve"> data met honderden, duizenden of miljoenen variabelen</w:t>
      </w:r>
      <w:r>
        <w:t>. L</w:t>
      </w:r>
      <w:r w:rsidRPr="00A83DE2">
        <w:t>aat</w:t>
      </w:r>
      <w:r>
        <w:t xml:space="preserve"> je</w:t>
      </w:r>
      <w:r w:rsidRPr="00A83DE2">
        <w:t xml:space="preserve"> een DR AI de dimensionaliteit omlaag brengen</w:t>
      </w:r>
      <w:r>
        <w:t>,</w:t>
      </w:r>
      <w:r w:rsidRPr="00A83DE2">
        <w:t xml:space="preserve"> </w:t>
      </w:r>
      <w:r>
        <w:t>d</w:t>
      </w:r>
      <w:r w:rsidRPr="00A83DE2">
        <w:t xml:space="preserve">an krijg je data met minder variabelen maar nog steeds met dezelfde structuur. DR moet </w:t>
      </w:r>
      <w:r>
        <w:t>een goede balans vinden van het aantal variabelen, zodat de AI zelf begrijpt wat de data betekent. Is het aantal variabelen te laag, dan kan de betekenis van de data veranderen en niet relevant zijn. H</w:t>
      </w:r>
      <w:r w:rsidRPr="00A83DE2">
        <w:t>et probleem</w:t>
      </w:r>
      <w:r>
        <w:t xml:space="preserve"> is dat er </w:t>
      </w:r>
      <w:r w:rsidRPr="00A83DE2">
        <w:t>niet één DR AI</w:t>
      </w:r>
      <w:r>
        <w:t xml:space="preserve"> is</w:t>
      </w:r>
      <w:r w:rsidRPr="00A83DE2">
        <w:t xml:space="preserve"> die alle verschillende soorten data</w:t>
      </w:r>
      <w:r>
        <w:t>sets</w:t>
      </w:r>
      <w:r w:rsidRPr="00A83DE2">
        <w:t xml:space="preserve"> kan opschonen. Voor elke soort data</w:t>
      </w:r>
      <w:r>
        <w:t>set</w:t>
      </w:r>
      <w:r w:rsidRPr="00A83DE2">
        <w:t xml:space="preserve"> moet er een DR getraind worden. Wanneer een bedrijf maar met één soort hoge dimensionale data</w:t>
      </w:r>
      <w:r>
        <w:t>set</w:t>
      </w:r>
      <w:r w:rsidRPr="00A83DE2">
        <w:t xml:space="preserve"> werkt dan is dit goed te doen, maar wanneer er meerdere soorten hoge dimensionale data</w:t>
      </w:r>
      <w:r>
        <w:t>sets</w:t>
      </w:r>
      <w:r w:rsidRPr="00A83DE2">
        <w:t xml:space="preserve"> gebruikt worden</w:t>
      </w:r>
      <w:r>
        <w:t>, dan</w:t>
      </w:r>
      <w:r w:rsidRPr="00A83DE2">
        <w:t xml:space="preserve"> zijn er ook meerdere DR </w:t>
      </w:r>
      <w:proofErr w:type="spellStart"/>
      <w:r w:rsidRPr="00A83DE2">
        <w:t>AI’s</w:t>
      </w:r>
      <w:proofErr w:type="spellEnd"/>
      <w:r w:rsidRPr="00A83DE2">
        <w:t xml:space="preserve"> nodig.</w:t>
      </w:r>
    </w:p>
    <w:p w14:paraId="3BC9B2F5" w14:textId="77777777" w:rsidR="00DB66E5" w:rsidRPr="00A83DE2" w:rsidRDefault="00DB66E5" w:rsidP="00DB66E5">
      <w:pPr>
        <w:pStyle w:val="Kop3"/>
        <w:numPr>
          <w:ilvl w:val="2"/>
          <w:numId w:val="21"/>
        </w:numPr>
        <w:tabs>
          <w:tab w:val="num" w:pos="360"/>
        </w:tabs>
        <w:ind w:left="720" w:firstLine="0"/>
      </w:pPr>
      <w:bookmarkStart w:id="77" w:name="_Toc119501944"/>
      <w:bookmarkStart w:id="78" w:name="_Toc124161196"/>
      <w:r w:rsidRPr="00A83DE2">
        <w:t>Toepassingen van D</w:t>
      </w:r>
      <w:r>
        <w:t>imensionality Reduction</w:t>
      </w:r>
      <w:bookmarkEnd w:id="77"/>
      <w:bookmarkEnd w:id="78"/>
    </w:p>
    <w:p w14:paraId="43E340B0" w14:textId="77777777" w:rsidR="00DB66E5" w:rsidRPr="00A83DE2" w:rsidRDefault="00DB66E5" w:rsidP="00DB66E5">
      <w:r w:rsidRPr="00A83DE2">
        <w:t xml:space="preserve">DR wordt voornamelijk toegepast in de datatechnieken. </w:t>
      </w:r>
      <w:r>
        <w:t>Het is een methode om</w:t>
      </w:r>
      <w:r w:rsidRPr="00A83DE2">
        <w:t xml:space="preserve"> databases op te schonen en data bruikbaar te maken</w:t>
      </w:r>
      <w:r>
        <w:t>.</w:t>
      </w:r>
      <w:r w:rsidRPr="00A83DE2">
        <w:t xml:space="preserve"> </w:t>
      </w:r>
      <w:r w:rsidRPr="002D1593">
        <w:t>In de praktijk kan een bedrijf of persoon eerst een DR AI loslaten op een database die hij gekregen of gemaakt heeft en vervolgens de nieuwe schonere data gebruiken om een AI te trainen. Schone data is data die dusdanig opgeschoond is dat deze gebruikt kan worden voor jouw doeleinden.</w:t>
      </w:r>
      <w:r w:rsidRPr="00A83DE2">
        <w:br w:type="page"/>
      </w:r>
    </w:p>
    <w:p w14:paraId="0035780F" w14:textId="77777777" w:rsidR="00DB66E5" w:rsidRPr="00A83DE2" w:rsidRDefault="00DB66E5" w:rsidP="00DB66E5">
      <w:pPr>
        <w:pStyle w:val="Kop1"/>
        <w:numPr>
          <w:ilvl w:val="0"/>
          <w:numId w:val="21"/>
        </w:numPr>
        <w:tabs>
          <w:tab w:val="num" w:pos="360"/>
        </w:tabs>
        <w:ind w:left="0" w:firstLine="0"/>
      </w:pPr>
      <w:bookmarkStart w:id="79" w:name="_Toc119501945"/>
      <w:bookmarkStart w:id="80" w:name="_Toc124161197"/>
      <w:bookmarkEnd w:id="60"/>
      <w:r>
        <w:lastRenderedPageBreak/>
        <w:t>V</w:t>
      </w:r>
      <w:r w:rsidRPr="00A83DE2">
        <w:t>oor- en nadelen</w:t>
      </w:r>
      <w:bookmarkEnd w:id="79"/>
      <w:bookmarkEnd w:id="80"/>
    </w:p>
    <w:p w14:paraId="1E4B7BF1" w14:textId="77777777" w:rsidR="00DB66E5" w:rsidRPr="00A83DE2" w:rsidRDefault="00DB66E5" w:rsidP="00DB66E5">
      <w:r w:rsidRPr="00A83DE2">
        <w:t xml:space="preserve">In de vorige drie hoofstukken zijn drie </w:t>
      </w:r>
      <w:r>
        <w:t>M</w:t>
      </w:r>
      <w:r w:rsidRPr="00A83DE2">
        <w:t xml:space="preserve">achine </w:t>
      </w:r>
      <w:r>
        <w:t>L</w:t>
      </w:r>
      <w:r w:rsidRPr="00A83DE2">
        <w:t xml:space="preserve">earning methodes besproken. In dit hoofdstuk worden de voor- en nadelen </w:t>
      </w:r>
      <w:r>
        <w:t>van</w:t>
      </w:r>
      <w:r w:rsidRPr="00A83DE2">
        <w:t xml:space="preserve"> de</w:t>
      </w:r>
      <w:r>
        <w:t xml:space="preserve"> verschillende</w:t>
      </w:r>
      <w:r w:rsidRPr="00A83DE2">
        <w:t xml:space="preserve"> methodes besproken</w:t>
      </w:r>
      <w:r>
        <w:t>.</w:t>
      </w:r>
    </w:p>
    <w:p w14:paraId="50DE91A3" w14:textId="77777777" w:rsidR="00DB66E5" w:rsidRPr="00A83DE2" w:rsidRDefault="00DB66E5" w:rsidP="00DB66E5">
      <w:pPr>
        <w:pStyle w:val="Kop2"/>
      </w:pPr>
      <w:bookmarkStart w:id="81" w:name="_Toc124161198"/>
      <w:r w:rsidRPr="00A83DE2">
        <w:t>7.1</w:t>
      </w:r>
      <w:r w:rsidRPr="00A83DE2">
        <w:tab/>
        <w:t>Reinforcement Learning</w:t>
      </w:r>
      <w:bookmarkEnd w:id="81"/>
    </w:p>
    <w:p w14:paraId="0585EE37" w14:textId="77777777" w:rsidR="00DB66E5" w:rsidRPr="00A83DE2" w:rsidRDefault="00DB66E5" w:rsidP="00DB66E5">
      <w:r w:rsidRPr="00A83DE2">
        <w:t xml:space="preserve">Een van de grootste voordelen van RL is dat er geen tot weinig datasets nodig zijn om een RL-leerling te trainen. Waar de andere methodes allemaal databases en veel informatie nodig hebben, </w:t>
      </w:r>
      <w:r>
        <w:t>h</w:t>
      </w:r>
      <w:r w:rsidRPr="00A83DE2">
        <w:t>eeft een RL-leerling alleen een omgeving nodig om in te werken. Alle informatie die hij nodig heef</w:t>
      </w:r>
      <w:r>
        <w:t>t krijgt</w:t>
      </w:r>
      <w:r w:rsidRPr="00A83DE2">
        <w:t xml:space="preserve"> </w:t>
      </w:r>
      <w:r>
        <w:t>hij</w:t>
      </w:r>
      <w:r w:rsidRPr="00A83DE2">
        <w:t xml:space="preserve"> uit de omgeving. Een goed getrainde RL-leerling is ook beter in zijn vakgebied dan een mens</w:t>
      </w:r>
      <w:r>
        <w:t xml:space="preserve"> ooit</w:t>
      </w:r>
      <w:r w:rsidRPr="00A83DE2">
        <w:t xml:space="preserve"> kan zijn. Hiervoor kan er gekeken worden naar </w:t>
      </w:r>
      <w:proofErr w:type="spellStart"/>
      <w:r w:rsidRPr="00A83DE2">
        <w:t>Deepblue</w:t>
      </w:r>
      <w:proofErr w:type="spellEnd"/>
      <w:r w:rsidRPr="00A83DE2">
        <w:t xml:space="preserve"> en </w:t>
      </w:r>
      <w:proofErr w:type="spellStart"/>
      <w:r w:rsidRPr="00A83DE2">
        <w:t>AlphaGo</w:t>
      </w:r>
      <w:proofErr w:type="spellEnd"/>
      <w:r w:rsidRPr="00A83DE2">
        <w:t xml:space="preserve">, die beter zijn geworden in het spelen van </w:t>
      </w:r>
      <w:r>
        <w:t>s</w:t>
      </w:r>
      <w:r w:rsidRPr="00A83DE2">
        <w:t xml:space="preserve">chaken en </w:t>
      </w:r>
      <w:r>
        <w:t>G</w:t>
      </w:r>
      <w:r w:rsidRPr="00A83DE2">
        <w:t>o dan de zitten</w:t>
      </w:r>
      <w:r>
        <w:t>de</w:t>
      </w:r>
      <w:r w:rsidRPr="00A83DE2">
        <w:t xml:space="preserve"> grootmeesters.</w:t>
      </w:r>
    </w:p>
    <w:p w14:paraId="7E1058D7" w14:textId="77777777" w:rsidR="00DB66E5" w:rsidRPr="00A83DE2" w:rsidRDefault="00DB66E5" w:rsidP="00DB66E5">
      <w:r w:rsidRPr="00A83DE2">
        <w:t>Een van de grootste nadelen</w:t>
      </w:r>
      <w:r>
        <w:t xml:space="preserve"> van RL </w:t>
      </w:r>
      <w:r w:rsidRPr="00A83DE2">
        <w:t xml:space="preserve">is dat er geen onderscheid gemaakt wordt tussen exploratie en exploitatie. De leerling wil zoveel mogelijk positieve reacties krijgen. Terwijl dit voor de leerling gewenst is, is dit niet altijd het geval voor de </w:t>
      </w:r>
      <w:r>
        <w:t>leraar</w:t>
      </w:r>
      <w:r w:rsidRPr="00A83DE2">
        <w:t xml:space="preserve">. Als voorbeeld van exploitatie kan er gekeken worden naar een AI die, door middel van RL, Tetrix leerde te spelen. De leerling krijgt positieve reacties door zo lang mogelijk in het spel te blijven. Door exploratie kwam de leerling erachter dat </w:t>
      </w:r>
      <w:r>
        <w:t>hij</w:t>
      </w:r>
      <w:r w:rsidRPr="00A83DE2">
        <w:t xml:space="preserve"> het spel op pauze kon zetten. Terwijl het spel op pauze stond kreeg de leerling nog steeds positieve reacties. </w:t>
      </w:r>
    </w:p>
    <w:p w14:paraId="542D3E65" w14:textId="77777777" w:rsidR="00DB66E5" w:rsidRPr="00A83DE2" w:rsidRDefault="00DB66E5" w:rsidP="00DB66E5">
      <w:pPr>
        <w:pStyle w:val="Kop2"/>
      </w:pPr>
      <w:bookmarkStart w:id="82" w:name="_Toc124161199"/>
      <w:r w:rsidRPr="00A83DE2">
        <w:t>7.2</w:t>
      </w:r>
      <w:r w:rsidRPr="00A83DE2">
        <w:tab/>
        <w:t>Supervised Learning</w:t>
      </w:r>
      <w:bookmarkEnd w:id="82"/>
    </w:p>
    <w:p w14:paraId="66BF8021" w14:textId="77777777" w:rsidR="00DB66E5" w:rsidRPr="00A83DE2" w:rsidRDefault="00DB66E5" w:rsidP="00DB66E5">
      <w:r w:rsidRPr="00A83DE2">
        <w:t xml:space="preserve">Een voordeel van SL is dat we altijd precies weten waar de AI naar kijkt. </w:t>
      </w:r>
      <w:r>
        <w:t>Aang</w:t>
      </w:r>
      <w:r w:rsidRPr="00A83DE2">
        <w:t>ezien wij de data en de labels geven</w:t>
      </w:r>
      <w:r>
        <w:t xml:space="preserve">, </w:t>
      </w:r>
      <w:r w:rsidRPr="00A83DE2">
        <w:t>weten we altijd dat de AI gaat kijken naar die labels binnen de data.</w:t>
      </w:r>
    </w:p>
    <w:p w14:paraId="5BA37137" w14:textId="77777777" w:rsidR="00DB66E5" w:rsidRPr="00A83DE2" w:rsidRDefault="00DB66E5" w:rsidP="00DB66E5">
      <w:r w:rsidRPr="00A83DE2">
        <w:t xml:space="preserve">Kijkend naar de nadelen van SL wordt het snel duidelijk dat SL niet goed is met complexe taken. Wanneer de </w:t>
      </w:r>
      <w:r>
        <w:t>leraar</w:t>
      </w:r>
      <w:r w:rsidRPr="00A83DE2">
        <w:t xml:space="preserve"> niet weet wat het verband is kan hij de leerling </w:t>
      </w:r>
      <w:r>
        <w:t>geen</w:t>
      </w:r>
      <w:r w:rsidRPr="00A83DE2">
        <w:t xml:space="preserve"> verband laten leren. Met UL zou dit wel mogelijk zijn. Een ander groot nadeel is dat je afhankelijk bent van je datasets. Als je dataset niet goed of compleet is</w:t>
      </w:r>
      <w:r>
        <w:t>,</w:t>
      </w:r>
      <w:r w:rsidRPr="00A83DE2">
        <w:t xml:space="preserve"> dan gaat de precisi</w:t>
      </w:r>
      <w:r>
        <w:t>e</w:t>
      </w:r>
      <w:r w:rsidRPr="00A83DE2">
        <w:t xml:space="preserve"> van de SL-leerling ook achteruit.</w:t>
      </w:r>
    </w:p>
    <w:p w14:paraId="283B3528" w14:textId="77777777" w:rsidR="00DB66E5" w:rsidRPr="00A83DE2" w:rsidRDefault="00DB66E5" w:rsidP="00DB66E5">
      <w:pPr>
        <w:pStyle w:val="Kop2"/>
      </w:pPr>
      <w:bookmarkStart w:id="83" w:name="_Toc124161200"/>
      <w:r w:rsidRPr="00A83DE2">
        <w:t>7.3</w:t>
      </w:r>
      <w:r w:rsidRPr="00A83DE2">
        <w:tab/>
        <w:t>Unsupervised Learning</w:t>
      </w:r>
      <w:bookmarkEnd w:id="83"/>
    </w:p>
    <w:p w14:paraId="027301C6" w14:textId="77777777" w:rsidR="00DB66E5" w:rsidRPr="00A83DE2" w:rsidRDefault="00DB66E5" w:rsidP="00DB66E5">
      <w:r w:rsidRPr="002D1593">
        <w:t>Een van de grootste voordelen van UL is dat het verbanden kan zien die mensen zelf niet kunnen visualiseren.</w:t>
      </w:r>
      <w:r w:rsidRPr="00A83DE2">
        <w:t xml:space="preserve"> Een goed voorbeeld hiervan is de AI die Alzheimer kan herkennen gebaseerd op MRI-scans. We weten niet waar de AI naar kijkt maar het is wel 90% accuraat. Een ander voordeel is dat het makkelijker is om </w:t>
      </w:r>
      <w:proofErr w:type="spellStart"/>
      <w:r w:rsidRPr="00A83DE2">
        <w:t>ongelabelde</w:t>
      </w:r>
      <w:proofErr w:type="spellEnd"/>
      <w:r w:rsidRPr="00A83DE2">
        <w:t xml:space="preserve"> data te vinden dan de gelabelde data die nodig is voor SL.</w:t>
      </w:r>
    </w:p>
    <w:p w14:paraId="1117ABED" w14:textId="13D7E6F9" w:rsidR="00DB66E5" w:rsidRDefault="00DB66E5" w:rsidP="00DB66E5">
      <w:r w:rsidRPr="00A83DE2">
        <w:t xml:space="preserve">Een nadeel van UL is dat, anders dan met SL, we niet altijd weten waar de AI naar kijkt. Hierdoor kan het leerproces waardeloos worden, </w:t>
      </w:r>
      <w:r>
        <w:t>als</w:t>
      </w:r>
      <w:r w:rsidRPr="00A83DE2">
        <w:t xml:space="preserve"> de AI de verkeerde verbanden gaat maken. Dit is het grootste nadeel van UL en het zorgt er ook voor dat de </w:t>
      </w:r>
      <w:r>
        <w:t>leraar</w:t>
      </w:r>
      <w:r w:rsidRPr="00A83DE2">
        <w:t xml:space="preserve"> geen invloed heeft op het eindresultaat van de UL-</w:t>
      </w:r>
      <w:r>
        <w:t>l</w:t>
      </w:r>
      <w:r w:rsidRPr="00A83DE2">
        <w:t>eerling.</w:t>
      </w:r>
    </w:p>
    <w:p w14:paraId="5CC49946" w14:textId="77777777" w:rsidR="00DB66E5" w:rsidRDefault="00DB66E5">
      <w:r>
        <w:br w:type="page"/>
      </w:r>
    </w:p>
    <w:p w14:paraId="542B4FE8" w14:textId="77777777" w:rsidR="00DB66E5" w:rsidRPr="00A83DE2" w:rsidRDefault="00DB66E5" w:rsidP="00DB66E5">
      <w:pPr>
        <w:pStyle w:val="Kop2"/>
      </w:pPr>
      <w:bookmarkStart w:id="84" w:name="_Toc124161201"/>
      <w:r w:rsidRPr="00A83DE2">
        <w:lastRenderedPageBreak/>
        <w:t>7.4</w:t>
      </w:r>
      <w:r w:rsidRPr="00A83DE2">
        <w:tab/>
        <w:t>Conclusie</w:t>
      </w:r>
      <w:bookmarkEnd w:id="84"/>
    </w:p>
    <w:p w14:paraId="1CA55997" w14:textId="77777777" w:rsidR="00DB66E5" w:rsidRDefault="00DB66E5" w:rsidP="00DB66E5">
      <w:r w:rsidRPr="00A83DE2">
        <w:t>Elke methode heeft zijn eigen voor- en nadelen</w:t>
      </w:r>
      <w:r>
        <w:t>. De</w:t>
      </w:r>
      <w:r w:rsidRPr="00A83DE2">
        <w:t xml:space="preserve"> voor- en nadelen die behandeld zijn, zijn globaal voor de drie methodes. Het kan zijn dat er een specifieke algoritme is voor één van de methodes die een groot nadeel van die methode kan oplossen. Maar dat brengt meestal andere nadelen met zich mee. </w:t>
      </w:r>
      <w:r w:rsidRPr="002D1593">
        <w:t>Er kan ook niet geconcludeerd worden dat een bepaalde methode beter is dan de andere, aangezien het afhankelijk is van het doel waarvoor de AI wordt toegepast en de aanwezigheid of afwezigheid van data.</w:t>
      </w:r>
    </w:p>
    <w:p w14:paraId="42FBC6A3" w14:textId="50003594" w:rsidR="008B7DF5" w:rsidRPr="00A83DE2" w:rsidRDefault="008B7DF5">
      <w:r w:rsidRPr="00A83DE2">
        <w:br w:type="page"/>
      </w:r>
    </w:p>
    <w:p w14:paraId="2505EBEF" w14:textId="03E2739F" w:rsidR="00DF6104" w:rsidRPr="00A83DE2" w:rsidRDefault="00DF6104" w:rsidP="00A83DE2">
      <w:pPr>
        <w:pStyle w:val="Kop1"/>
        <w:numPr>
          <w:ilvl w:val="0"/>
          <w:numId w:val="22"/>
        </w:numPr>
      </w:pPr>
      <w:bookmarkStart w:id="85" w:name="_Toc119501946"/>
      <w:bookmarkStart w:id="86" w:name="_Toc124161202"/>
      <w:bookmarkStart w:id="87" w:name="_Hlk120193422"/>
      <w:bookmarkEnd w:id="10"/>
      <w:r w:rsidRPr="00A83DE2">
        <w:lastRenderedPageBreak/>
        <w:t>Slotwoord</w:t>
      </w:r>
      <w:bookmarkEnd w:id="85"/>
      <w:bookmarkEnd w:id="86"/>
    </w:p>
    <w:p w14:paraId="0DE7F24A" w14:textId="208730CB" w:rsidR="00874999" w:rsidRPr="00A83DE2" w:rsidRDefault="004D5329" w:rsidP="00DF6104">
      <w:r w:rsidRPr="00A83DE2">
        <w:t xml:space="preserve">In het begin van dit verslag werd gezegd dat het doel is om lezers te informeren over Machine learning en te zorgen dat ze een </w:t>
      </w:r>
      <w:r w:rsidR="00E15937" w:rsidRPr="00A83DE2">
        <w:t>basisbegrip</w:t>
      </w:r>
      <w:r w:rsidRPr="00A83DE2">
        <w:t xml:space="preserve"> hebben van Machine Learning en de methodes die gebruikt worden. </w:t>
      </w:r>
      <w:r w:rsidR="00874999" w:rsidRPr="00A83DE2">
        <w:t>Met dit literatuuronderzoek is er een beeld gegeven van wat Machine Learning is. Maar hoe het werkt is een ander verhaal. Het is niet mogelijk om de diepere werking en alle algoritmes die gebruikt kunnen worden uitteleggen in dit onderzoek. Als deze informatie toch gewenst is</w:t>
      </w:r>
      <w:r w:rsidR="001A7095">
        <w:t>,</w:t>
      </w:r>
      <w:r w:rsidR="00874999" w:rsidRPr="00A83DE2">
        <w:t xml:space="preserve"> da</w:t>
      </w:r>
      <w:r w:rsidR="001A7095">
        <w:t>n</w:t>
      </w:r>
      <w:r w:rsidR="00874999" w:rsidRPr="00A83DE2">
        <w:t xml:space="preserve"> raad ik aan om in de literatuurlijst te kijken en de bronnen op te zoeken. Vele van deze bronnen gaan een heel stuk dieper in op de wiskunde achter de algoritmes en de mogelijkheden van de </w:t>
      </w:r>
      <w:proofErr w:type="spellStart"/>
      <w:r w:rsidR="00874999" w:rsidRPr="00A83DE2">
        <w:t>AI’s</w:t>
      </w:r>
      <w:proofErr w:type="spellEnd"/>
      <w:r w:rsidR="00874999" w:rsidRPr="00A83DE2">
        <w:t>.</w:t>
      </w:r>
    </w:p>
    <w:p w14:paraId="7141161A" w14:textId="613BDA3A" w:rsidR="004D5329" w:rsidRPr="00A83DE2" w:rsidRDefault="004D5329" w:rsidP="00DF6104">
      <w:r w:rsidRPr="00A83DE2">
        <w:t xml:space="preserve">Machine Learning en AI zullen steeds een grotere rol gaan spelen in de samenleving. Persoonlijk </w:t>
      </w:r>
      <w:r w:rsidR="00E15937" w:rsidRPr="00A83DE2">
        <w:t>vind</w:t>
      </w:r>
      <w:r w:rsidRPr="00A83DE2">
        <w:t xml:space="preserve"> ik het van belang dat mensen weten wat er mogelijk is met AI en hoe het gebruikt </w:t>
      </w:r>
      <w:r w:rsidR="00E15937" w:rsidRPr="00A83DE2">
        <w:t>wordt</w:t>
      </w:r>
      <w:r w:rsidRPr="00A83DE2">
        <w:t>. Vanuit Fontys zijn er minors en studie waarin AI een rol speelt en deze raad ik aan als AI</w:t>
      </w:r>
      <w:r w:rsidR="001A7095">
        <w:t xml:space="preserve"> interessant</w:t>
      </w:r>
      <w:r w:rsidRPr="00A83DE2">
        <w:t xml:space="preserve"> is voor de lezer. </w:t>
      </w:r>
    </w:p>
    <w:p w14:paraId="1880DE78" w14:textId="77777777" w:rsidR="004D5329" w:rsidRPr="00A83DE2" w:rsidRDefault="004D5329" w:rsidP="00DF6104"/>
    <w:p w14:paraId="72251BF1" w14:textId="3D2302F5" w:rsidR="00DF6104" w:rsidRPr="00A83DE2" w:rsidRDefault="00DF6104" w:rsidP="00D93347">
      <w:r w:rsidRPr="00A83DE2">
        <w:br w:type="page"/>
      </w:r>
    </w:p>
    <w:bookmarkEnd w:id="87" w:displacedByCustomXml="next"/>
    <w:bookmarkStart w:id="88" w:name="_Toc124161203" w:displacedByCustomXml="next"/>
    <w:bookmarkStart w:id="89" w:name="_Toc119501947" w:displacedByCustomXml="next"/>
    <w:sdt>
      <w:sdtPr>
        <w:rPr>
          <w:rFonts w:eastAsiaTheme="minorHAnsi" w:cstheme="minorBidi"/>
          <w:color w:val="595959" w:themeColor="text1" w:themeTint="A6"/>
          <w:sz w:val="22"/>
        </w:rPr>
        <w:id w:val="-1094395425"/>
        <w:docPartObj>
          <w:docPartGallery w:val="Bibliographies"/>
          <w:docPartUnique/>
        </w:docPartObj>
      </w:sdtPr>
      <w:sdtContent>
        <w:p w14:paraId="2C2CE4E7" w14:textId="38307F28" w:rsidR="009A47A3" w:rsidRPr="00A83DE2" w:rsidRDefault="00BA7C26">
          <w:pPr>
            <w:pStyle w:val="Kop1"/>
          </w:pPr>
          <w:r w:rsidRPr="00A83DE2">
            <w:t>Literatuurlijst</w:t>
          </w:r>
          <w:bookmarkEnd w:id="89"/>
          <w:bookmarkEnd w:id="88"/>
        </w:p>
        <w:sdt>
          <w:sdtPr>
            <w:id w:val="111145805"/>
            <w:bibliography/>
          </w:sdtPr>
          <w:sdtContent>
            <w:p w14:paraId="2D493C38" w14:textId="77777777" w:rsidR="00894A18" w:rsidRPr="00A83DE2" w:rsidRDefault="009A47A3" w:rsidP="00894A18">
              <w:pPr>
                <w:pStyle w:val="Bibliografie"/>
                <w:ind w:left="720" w:hanging="720"/>
                <w:rPr>
                  <w:noProof/>
                  <w:sz w:val="24"/>
                  <w:szCs w:val="24"/>
                </w:rPr>
              </w:pPr>
              <w:r w:rsidRPr="00A83DE2">
                <w:fldChar w:fldCharType="begin"/>
              </w:r>
              <w:r w:rsidRPr="00A83DE2">
                <w:instrText>BIBLIOGRAPHY</w:instrText>
              </w:r>
              <w:r w:rsidRPr="00A83DE2">
                <w:fldChar w:fldCharType="separate"/>
              </w:r>
              <w:r w:rsidR="00894A18" w:rsidRPr="00A83DE2">
                <w:rPr>
                  <w:i/>
                  <w:iCs/>
                  <w:noProof/>
                </w:rPr>
                <w:t>AlphaGo</w:t>
              </w:r>
              <w:r w:rsidR="00894A18" w:rsidRPr="00A83DE2">
                <w:rPr>
                  <w:noProof/>
                </w:rPr>
                <w:t>. (2017). Opgeroepen op November 1, 2022, van Deepmind: https://www.deepmind.com/research/highlighted-research/alphago</w:t>
              </w:r>
            </w:p>
            <w:p w14:paraId="6D980D2D" w14:textId="77777777" w:rsidR="00894A18" w:rsidRPr="000E318D" w:rsidRDefault="00894A18" w:rsidP="00894A18">
              <w:pPr>
                <w:pStyle w:val="Bibliografie"/>
                <w:ind w:left="720" w:hanging="720"/>
                <w:rPr>
                  <w:noProof/>
                  <w:lang w:val="en-US"/>
                </w:rPr>
              </w:pPr>
              <w:r w:rsidRPr="000E318D">
                <w:rPr>
                  <w:noProof/>
                  <w:lang w:val="en-US"/>
                </w:rPr>
                <w:t xml:space="preserve">Coppin, B. (2004). </w:t>
              </w:r>
              <w:r w:rsidRPr="000E318D">
                <w:rPr>
                  <w:i/>
                  <w:iCs/>
                  <w:noProof/>
                  <w:lang w:val="en-US"/>
                </w:rPr>
                <w:t>Artificial Intelligence Illuminated.</w:t>
              </w:r>
              <w:r w:rsidRPr="000E318D">
                <w:rPr>
                  <w:noProof/>
                  <w:lang w:val="en-US"/>
                </w:rPr>
                <w:t xml:space="preserve"> Sudbury, Canada: Jones and Bartlett Publishers. Opgeroepen op October 24, 2022</w:t>
              </w:r>
            </w:p>
            <w:p w14:paraId="7D3E7992" w14:textId="77777777" w:rsidR="00894A18" w:rsidRPr="000E318D" w:rsidRDefault="00894A18" w:rsidP="00894A18">
              <w:pPr>
                <w:pStyle w:val="Bibliografie"/>
                <w:ind w:left="720" w:hanging="720"/>
                <w:rPr>
                  <w:noProof/>
                  <w:lang w:val="en-US"/>
                </w:rPr>
              </w:pPr>
              <w:r w:rsidRPr="000E318D">
                <w:rPr>
                  <w:noProof/>
                  <w:lang w:val="en-US"/>
                </w:rPr>
                <w:t xml:space="preserve">Dick, S. (2019, Juni 23). </w:t>
              </w:r>
              <w:r w:rsidRPr="000E318D">
                <w:rPr>
                  <w:i/>
                  <w:iCs/>
                  <w:noProof/>
                  <w:lang w:val="en-US"/>
                </w:rPr>
                <w:t>Artificial Intelligence.</w:t>
              </w:r>
              <w:r w:rsidRPr="000E318D">
                <w:rPr>
                  <w:noProof/>
                  <w:lang w:val="en-US"/>
                </w:rPr>
                <w:t xml:space="preserve"> Harvard Data Science Review. doi:10.1162/99608f92.92fe150c</w:t>
              </w:r>
            </w:p>
            <w:p w14:paraId="60CACA8D" w14:textId="77777777" w:rsidR="00894A18" w:rsidRPr="000E318D" w:rsidRDefault="00894A18" w:rsidP="00894A18">
              <w:pPr>
                <w:pStyle w:val="Bibliografie"/>
                <w:ind w:left="720" w:hanging="720"/>
                <w:rPr>
                  <w:noProof/>
                  <w:lang w:val="en-US"/>
                </w:rPr>
              </w:pPr>
              <w:r w:rsidRPr="00A83DE2">
                <w:rPr>
                  <w:noProof/>
                </w:rPr>
                <w:t xml:space="preserve">Kaplan, A., &amp; Haenlein, M. (2019, Augustus). </w:t>
              </w:r>
              <w:r w:rsidRPr="000E318D">
                <w:rPr>
                  <w:noProof/>
                  <w:lang w:val="en-US"/>
                </w:rPr>
                <w:t xml:space="preserve">A brief history of Artificial Intelligence: On the Past, Present, and Future of Artificial Intelligence. </w:t>
              </w:r>
              <w:r w:rsidRPr="000E318D">
                <w:rPr>
                  <w:i/>
                  <w:iCs/>
                  <w:noProof/>
                  <w:lang w:val="en-US"/>
                </w:rPr>
                <w:t>California Management Review</w:t>
              </w:r>
              <w:r w:rsidRPr="000E318D">
                <w:rPr>
                  <w:noProof/>
                  <w:lang w:val="en-US"/>
                </w:rPr>
                <w:t>(4), pp. 5-14. doi:10.1177/0008125619864925</w:t>
              </w:r>
            </w:p>
            <w:p w14:paraId="5EC96E72" w14:textId="77777777" w:rsidR="00894A18" w:rsidRPr="000E318D" w:rsidRDefault="00894A18" w:rsidP="00894A18">
              <w:pPr>
                <w:pStyle w:val="Bibliografie"/>
                <w:ind w:left="720" w:hanging="720"/>
                <w:rPr>
                  <w:noProof/>
                  <w:lang w:val="en-US"/>
                </w:rPr>
              </w:pPr>
              <w:r w:rsidRPr="000E318D">
                <w:rPr>
                  <w:noProof/>
                  <w:lang w:val="en-US"/>
                </w:rPr>
                <w:t xml:space="preserve">Károly, A. I., Fullér, R., &amp; Galambos, P. (2018). Unsupervised Clustering for Deep Learning: A tutorial survey. </w:t>
              </w:r>
              <w:r w:rsidRPr="000E318D">
                <w:rPr>
                  <w:i/>
                  <w:iCs/>
                  <w:noProof/>
                  <w:lang w:val="en-US"/>
                </w:rPr>
                <w:t>Acta Polytechnica Hungarica</w:t>
              </w:r>
              <w:r w:rsidRPr="000E318D">
                <w:rPr>
                  <w:noProof/>
                  <w:lang w:val="en-US"/>
                </w:rPr>
                <w:t>(8). doi:10.12700/APH.15.8.2018.8.2</w:t>
              </w:r>
            </w:p>
            <w:p w14:paraId="709EE27A" w14:textId="77777777" w:rsidR="00894A18" w:rsidRPr="000E318D" w:rsidRDefault="00894A18" w:rsidP="00894A18">
              <w:pPr>
                <w:pStyle w:val="Bibliografie"/>
                <w:ind w:left="720" w:hanging="720"/>
                <w:rPr>
                  <w:noProof/>
                  <w:lang w:val="en-US"/>
                </w:rPr>
              </w:pPr>
              <w:r w:rsidRPr="000E318D">
                <w:rPr>
                  <w:noProof/>
                  <w:lang w:val="en-US"/>
                </w:rPr>
                <w:t xml:space="preserve">Mahmood, R., &amp; Ghimire, B. (2013, July 9). Automatic Detection and Classification of Alzheimer's Disease. </w:t>
              </w:r>
              <w:r w:rsidRPr="000E318D">
                <w:rPr>
                  <w:i/>
                  <w:iCs/>
                  <w:noProof/>
                  <w:lang w:val="en-US"/>
                </w:rPr>
                <w:t>International Conference on Systems, Signals and Image Processing</w:t>
              </w:r>
              <w:r w:rsidRPr="000E318D">
                <w:rPr>
                  <w:noProof/>
                  <w:lang w:val="en-US"/>
                </w:rPr>
                <w:t>(20). doi:10.1109/IWSSIP.2013.6623471</w:t>
              </w:r>
            </w:p>
            <w:p w14:paraId="1A636513" w14:textId="77777777" w:rsidR="00894A18" w:rsidRPr="00A83DE2" w:rsidRDefault="00894A18" w:rsidP="00894A18">
              <w:pPr>
                <w:pStyle w:val="Bibliografie"/>
                <w:ind w:left="720" w:hanging="720"/>
                <w:rPr>
                  <w:noProof/>
                </w:rPr>
              </w:pPr>
              <w:r w:rsidRPr="00A83DE2">
                <w:rPr>
                  <w:noProof/>
                </w:rPr>
                <w:t>Mathworks. (2022). Dendrogram. Opgeroepen op Oktober 7, 2022, van https://nl.mathworks.com/help/stats/dendrogram.html</w:t>
              </w:r>
            </w:p>
            <w:p w14:paraId="72293C07" w14:textId="77777777" w:rsidR="00894A18" w:rsidRPr="00A83DE2" w:rsidRDefault="00894A18" w:rsidP="00894A18">
              <w:pPr>
                <w:pStyle w:val="Bibliografie"/>
                <w:ind w:left="720" w:hanging="720"/>
                <w:rPr>
                  <w:noProof/>
                </w:rPr>
              </w:pPr>
              <w:r w:rsidRPr="000E318D">
                <w:rPr>
                  <w:noProof/>
                  <w:lang w:val="en-US"/>
                </w:rPr>
                <w:t xml:space="preserve">Mathworks. (sd). </w:t>
              </w:r>
              <w:r w:rsidRPr="000E318D">
                <w:rPr>
                  <w:i/>
                  <w:iCs/>
                  <w:noProof/>
                  <w:lang w:val="en-US"/>
                </w:rPr>
                <w:t>Multiple linear regression.</w:t>
              </w:r>
              <w:r w:rsidRPr="000E318D">
                <w:rPr>
                  <w:noProof/>
                  <w:lang w:val="en-US"/>
                </w:rPr>
                <w:t xml:space="preserve"> </w:t>
              </w:r>
              <w:r w:rsidRPr="00A83DE2">
                <w:rPr>
                  <w:noProof/>
                </w:rPr>
                <w:t>Mathlab. Opgeroepen op November 21, 2022, van https://nl.mathworks.com/help/stats/regress.html</w:t>
              </w:r>
            </w:p>
            <w:p w14:paraId="32F0C63D" w14:textId="77777777" w:rsidR="00894A18" w:rsidRPr="00A83DE2" w:rsidRDefault="00894A18" w:rsidP="00894A18">
              <w:pPr>
                <w:pStyle w:val="Bibliografie"/>
                <w:ind w:left="720" w:hanging="720"/>
                <w:rPr>
                  <w:noProof/>
                </w:rPr>
              </w:pPr>
              <w:r w:rsidRPr="000E318D">
                <w:rPr>
                  <w:noProof/>
                  <w:lang w:val="en-US"/>
                </w:rPr>
                <w:t xml:space="preserve">Matworks. (2022). What Is Reinforcement Learning? </w:t>
              </w:r>
              <w:r w:rsidRPr="00A83DE2">
                <w:rPr>
                  <w:noProof/>
                </w:rPr>
                <w:t>Opgeroepen op October 23, 2022, van https://nl.mathworks.com/help/reinforcement-learning/ug/what-is-reinforcement-learning.html</w:t>
              </w:r>
            </w:p>
            <w:p w14:paraId="59F1E900" w14:textId="77777777" w:rsidR="00894A18" w:rsidRPr="000E318D" w:rsidRDefault="00894A18" w:rsidP="00894A18">
              <w:pPr>
                <w:pStyle w:val="Bibliografie"/>
                <w:ind w:left="720" w:hanging="720"/>
                <w:rPr>
                  <w:noProof/>
                  <w:lang w:val="en-US"/>
                </w:rPr>
              </w:pPr>
              <w:r w:rsidRPr="000E318D">
                <w:rPr>
                  <w:noProof/>
                  <w:lang w:val="en-US"/>
                </w:rPr>
                <w:t xml:space="preserve">Maulad, D. H., &amp; Abdulazeez, A. M. (2020). A review on Linear Regression Comprehensive in Machine Learning. </w:t>
              </w:r>
              <w:r w:rsidRPr="000E318D">
                <w:rPr>
                  <w:i/>
                  <w:iCs/>
                  <w:noProof/>
                  <w:lang w:val="en-US"/>
                </w:rPr>
                <w:t>Journal of Applies Science and Technology Trends</w:t>
              </w:r>
              <w:r w:rsidRPr="000E318D">
                <w:rPr>
                  <w:noProof/>
                  <w:lang w:val="en-US"/>
                </w:rPr>
                <w:t>(4), 104-147. Opgeroepen op November 2, 2022, van https://jastt.org/index.php/jasttpath/article/download/57/20</w:t>
              </w:r>
            </w:p>
            <w:p w14:paraId="308492D9" w14:textId="77777777" w:rsidR="00894A18" w:rsidRPr="000E318D" w:rsidRDefault="00894A18" w:rsidP="00894A18">
              <w:pPr>
                <w:pStyle w:val="Bibliografie"/>
                <w:ind w:left="720" w:hanging="720"/>
                <w:rPr>
                  <w:noProof/>
                  <w:lang w:val="en-US"/>
                </w:rPr>
              </w:pPr>
              <w:r w:rsidRPr="000E318D">
                <w:rPr>
                  <w:noProof/>
                  <w:lang w:val="en-US"/>
                </w:rPr>
                <w:t xml:space="preserve">Qin, T. (2020). Machine Learning Basics. In </w:t>
              </w:r>
              <w:r w:rsidRPr="000E318D">
                <w:rPr>
                  <w:i/>
                  <w:iCs/>
                  <w:noProof/>
                  <w:lang w:val="en-US"/>
                </w:rPr>
                <w:t>Dual Learning</w:t>
              </w:r>
              <w:r w:rsidRPr="000E318D">
                <w:rPr>
                  <w:noProof/>
                  <w:lang w:val="en-US"/>
                </w:rPr>
                <w:t xml:space="preserve"> (pp. 11-23). Singapore: Springer. doi:https://doi.org/10.1007/978-981-15-8884-6_2</w:t>
              </w:r>
            </w:p>
            <w:p w14:paraId="69024D3F" w14:textId="77777777" w:rsidR="00894A18" w:rsidRPr="000E318D" w:rsidRDefault="00894A18" w:rsidP="00894A18">
              <w:pPr>
                <w:pStyle w:val="Bibliografie"/>
                <w:ind w:left="720" w:hanging="720"/>
                <w:rPr>
                  <w:noProof/>
                  <w:lang w:val="en-US"/>
                </w:rPr>
              </w:pPr>
              <w:r w:rsidRPr="000E318D">
                <w:rPr>
                  <w:noProof/>
                  <w:lang w:val="en-US"/>
                </w:rPr>
                <w:t xml:space="preserve">Ribeiro, C. (2002, Mei). Reinforcement Learning Agents. </w:t>
              </w:r>
              <w:r w:rsidRPr="000E318D">
                <w:rPr>
                  <w:i/>
                  <w:iCs/>
                  <w:noProof/>
                  <w:lang w:val="en-US"/>
                </w:rPr>
                <w:t>Artificial Intelligence Review</w:t>
              </w:r>
              <w:r w:rsidRPr="000E318D">
                <w:rPr>
                  <w:noProof/>
                  <w:lang w:val="en-US"/>
                </w:rPr>
                <w:t>(17), 223-250. doi:10.1023/A:1015008417172</w:t>
              </w:r>
            </w:p>
            <w:p w14:paraId="185A4F7E" w14:textId="77777777" w:rsidR="00894A18" w:rsidRPr="00A83DE2" w:rsidRDefault="00894A18" w:rsidP="00894A18">
              <w:pPr>
                <w:pStyle w:val="Bibliografie"/>
                <w:ind w:left="720" w:hanging="720"/>
                <w:rPr>
                  <w:noProof/>
                </w:rPr>
              </w:pPr>
              <w:r w:rsidRPr="000E318D">
                <w:rPr>
                  <w:noProof/>
                  <w:lang w:val="en-US"/>
                </w:rPr>
                <w:t xml:space="preserve">Serra, A., &amp; Tagliaferri, R. (2019). </w:t>
              </w:r>
              <w:r w:rsidRPr="000E318D">
                <w:rPr>
                  <w:i/>
                  <w:iCs/>
                  <w:noProof/>
                  <w:lang w:val="en-US"/>
                </w:rPr>
                <w:t>Unsupervised Learning: Clustering.</w:t>
              </w:r>
              <w:r w:rsidRPr="000E318D">
                <w:rPr>
                  <w:noProof/>
                  <w:lang w:val="en-US"/>
                </w:rPr>
                <w:t xml:space="preserve"> </w:t>
              </w:r>
              <w:r w:rsidRPr="00A83DE2">
                <w:rPr>
                  <w:noProof/>
                </w:rPr>
                <w:t>Opgeroepen op Oktober 7, 2022, van https://www.researchgate.net/profile/Angela-Serra-3/publication/322543367_Unsupervised_Learning_Clustering/links/5a6f7680458515015e616155/Unsupervised-Learning-Clustering.pdf</w:t>
              </w:r>
            </w:p>
            <w:p w14:paraId="5BA853F0" w14:textId="77777777" w:rsidR="00894A18" w:rsidRPr="00A83DE2" w:rsidRDefault="00894A18" w:rsidP="00894A18">
              <w:pPr>
                <w:pStyle w:val="Bibliografie"/>
                <w:ind w:left="720" w:hanging="720"/>
                <w:rPr>
                  <w:noProof/>
                </w:rPr>
              </w:pPr>
              <w:r w:rsidRPr="000E318D">
                <w:rPr>
                  <w:noProof/>
                  <w:lang w:val="en-US"/>
                </w:rPr>
                <w:t xml:space="preserve">Suresha, H. (2021, Januari 12). Cluster analysys in Machine Learning. </w:t>
              </w:r>
              <w:r w:rsidRPr="00A83DE2">
                <w:rPr>
                  <w:noProof/>
                </w:rPr>
                <w:t>Opgeroepen op Oktober 7, 2022, van https://medium.com/mlearning-ai/cluster-analysis-6757d6c6acc9</w:t>
              </w:r>
            </w:p>
            <w:p w14:paraId="63A8FCBF" w14:textId="77777777" w:rsidR="00894A18" w:rsidRPr="00A83DE2" w:rsidRDefault="00894A18" w:rsidP="00894A18">
              <w:pPr>
                <w:pStyle w:val="Bibliografie"/>
                <w:ind w:left="720" w:hanging="720"/>
                <w:rPr>
                  <w:noProof/>
                </w:rPr>
              </w:pPr>
              <w:r w:rsidRPr="000E318D">
                <w:rPr>
                  <w:noProof/>
                  <w:lang w:val="en-US"/>
                </w:rPr>
                <w:lastRenderedPageBreak/>
                <w:t xml:space="preserve">Sutton, R. S., &amp; Barto, A. G. (2018). </w:t>
              </w:r>
              <w:r w:rsidRPr="000E318D">
                <w:rPr>
                  <w:i/>
                  <w:iCs/>
                  <w:noProof/>
                  <w:lang w:val="en-US"/>
                </w:rPr>
                <w:t>Reinforcement Learning</w:t>
              </w:r>
              <w:r w:rsidRPr="000E318D">
                <w:rPr>
                  <w:noProof/>
                  <w:lang w:val="en-US"/>
                </w:rPr>
                <w:t xml:space="preserve"> (2e ed.). MIT Press,. </w:t>
              </w:r>
              <w:r w:rsidRPr="00A83DE2">
                <w:rPr>
                  <w:noProof/>
                </w:rPr>
                <w:t>Opgeroepen op October 26, 2022</w:t>
              </w:r>
            </w:p>
            <w:p w14:paraId="64F50E11" w14:textId="77777777" w:rsidR="00894A18" w:rsidRPr="00A83DE2" w:rsidRDefault="00894A18" w:rsidP="00894A18">
              <w:pPr>
                <w:pStyle w:val="Bibliografie"/>
                <w:ind w:left="720" w:hanging="720"/>
                <w:rPr>
                  <w:noProof/>
                </w:rPr>
              </w:pPr>
              <w:r w:rsidRPr="00A83DE2">
                <w:rPr>
                  <w:noProof/>
                </w:rPr>
                <w:t xml:space="preserve">Terra, J. (sd). </w:t>
              </w:r>
              <w:r w:rsidRPr="00A83DE2">
                <w:rPr>
                  <w:i/>
                  <w:iCs/>
                  <w:noProof/>
                </w:rPr>
                <w:t>Classification.</w:t>
              </w:r>
              <w:r w:rsidRPr="00A83DE2">
                <w:rPr>
                  <w:noProof/>
                </w:rPr>
                <w:t xml:space="preserve"> https://www.simplilearn.com/regression-vs-classification-in-machine-learning-article.</w:t>
              </w:r>
            </w:p>
            <w:p w14:paraId="2829847C" w14:textId="77777777" w:rsidR="00894A18" w:rsidRPr="00A83DE2" w:rsidRDefault="00894A18" w:rsidP="00894A18">
              <w:pPr>
                <w:pStyle w:val="Bibliografie"/>
                <w:ind w:left="720" w:hanging="720"/>
                <w:rPr>
                  <w:noProof/>
                </w:rPr>
              </w:pPr>
              <w:r w:rsidRPr="000E318D">
                <w:rPr>
                  <w:noProof/>
                  <w:lang w:val="en-US"/>
                </w:rPr>
                <w:t xml:space="preserve">Tranmer, M., Murphy, J., Elliot, M., &amp; Pampaka, M. (2020). Multiple Linear Regression. </w:t>
              </w:r>
              <w:r w:rsidRPr="00A83DE2">
                <w:rPr>
                  <w:noProof/>
                </w:rPr>
                <w:t>(2). Opgeroepen op November 21, 2022, van http://hummedia.manchester.ac.uk/institutes/cmist/archive-publications/working-papers/2020/multiple-linear-regression.pdf</w:t>
              </w:r>
            </w:p>
            <w:p w14:paraId="5BCC4883" w14:textId="77777777" w:rsidR="00894A18" w:rsidRPr="00A83DE2" w:rsidRDefault="00894A18" w:rsidP="00894A18">
              <w:pPr>
                <w:pStyle w:val="Bibliografie"/>
                <w:ind w:left="720" w:hanging="720"/>
                <w:rPr>
                  <w:noProof/>
                </w:rPr>
              </w:pPr>
              <w:r w:rsidRPr="000E318D">
                <w:rPr>
                  <w:noProof/>
                  <w:lang w:val="en-US"/>
                </w:rPr>
                <w:t xml:space="preserve">Watkins, C. J. (1989). </w:t>
              </w:r>
              <w:r w:rsidRPr="000E318D">
                <w:rPr>
                  <w:i/>
                  <w:iCs/>
                  <w:noProof/>
                  <w:lang w:val="en-US"/>
                </w:rPr>
                <w:t>Learning from Delayed Rewads.</w:t>
              </w:r>
              <w:r w:rsidRPr="000E318D">
                <w:rPr>
                  <w:noProof/>
                  <w:lang w:val="en-US"/>
                </w:rPr>
                <w:t xml:space="preserve"> </w:t>
              </w:r>
              <w:r w:rsidRPr="00A83DE2">
                <w:rPr>
                  <w:noProof/>
                </w:rPr>
                <w:t>Universiteit van Londen. londen: King's College. Opgeroepen op October 22, 2022, van https://d1wqtxts1xzle7.cloudfront.net/50360235/Learning_from_delayed_rewards_20161116-28282-v2pwvq-with-cover-page-v2.pdf?Expires=1667393292&amp;Signature=cezNhPSViN3aGLjPJp0SeOBX4KJpWLDJ4cSgXcszCLWuUrwDHN37hD74Z7TiIsndSSHRhTji4M6-wIUcKWKt5W8sjTQO7JM76JeXcShX</w:t>
              </w:r>
            </w:p>
            <w:p w14:paraId="47069DA9" w14:textId="77777777" w:rsidR="00894A18" w:rsidRPr="000E318D" w:rsidRDefault="00894A18" w:rsidP="00894A18">
              <w:pPr>
                <w:pStyle w:val="Bibliografie"/>
                <w:ind w:left="720" w:hanging="720"/>
                <w:rPr>
                  <w:noProof/>
                  <w:lang w:val="en-US"/>
                </w:rPr>
              </w:pPr>
              <w:r w:rsidRPr="000E318D">
                <w:rPr>
                  <w:noProof/>
                  <w:lang w:val="en-US"/>
                </w:rPr>
                <w:t xml:space="preserve">Watkins, C., &amp; Dayan, P. (1992, Mei). Q-Learning. </w:t>
              </w:r>
              <w:r w:rsidRPr="000E318D">
                <w:rPr>
                  <w:i/>
                  <w:iCs/>
                  <w:noProof/>
                  <w:lang w:val="en-US"/>
                </w:rPr>
                <w:t>Machine Learning</w:t>
              </w:r>
              <w:r w:rsidRPr="000E318D">
                <w:rPr>
                  <w:noProof/>
                  <w:lang w:val="en-US"/>
                </w:rPr>
                <w:t>(8), pp. 279–292. doi:https://doi.org/10.1007/BF00992698</w:t>
              </w:r>
            </w:p>
            <w:p w14:paraId="63DB2E97" w14:textId="77777777" w:rsidR="00894A18" w:rsidRPr="00A83DE2" w:rsidRDefault="00894A18" w:rsidP="00894A18">
              <w:pPr>
                <w:pStyle w:val="Bibliografie"/>
                <w:ind w:left="720" w:hanging="720"/>
                <w:rPr>
                  <w:noProof/>
                </w:rPr>
              </w:pPr>
              <w:r w:rsidRPr="000E318D">
                <w:rPr>
                  <w:noProof/>
                  <w:lang w:val="en-US"/>
                </w:rPr>
                <w:t xml:space="preserve">Youngson, M. (2020, Oktober 5). Unsupervised Learning. </w:t>
              </w:r>
              <w:r w:rsidRPr="00A83DE2">
                <w:rPr>
                  <w:noProof/>
                </w:rPr>
                <w:t>Opgeroepen op November 9, 2022, van https://mark-youngson5.medium.com/artificial-intelligence-the-beginning-of-a-new-era-3e3838807887</w:t>
              </w:r>
            </w:p>
            <w:p w14:paraId="515646E3" w14:textId="699FAD42" w:rsidR="009A47A3" w:rsidRPr="00A83DE2" w:rsidRDefault="009A47A3" w:rsidP="00894A18">
              <w:r w:rsidRPr="00A83DE2">
                <w:rPr>
                  <w:b/>
                  <w:bCs/>
                </w:rPr>
                <w:fldChar w:fldCharType="end"/>
              </w:r>
            </w:p>
          </w:sdtContent>
        </w:sdt>
      </w:sdtContent>
    </w:sdt>
    <w:p w14:paraId="64519D6A" w14:textId="733F5CB6" w:rsidR="00DF6104" w:rsidRPr="00A83DE2" w:rsidRDefault="00DF6104">
      <w:r w:rsidRPr="00A83DE2">
        <w:br w:type="page"/>
      </w:r>
    </w:p>
    <w:p w14:paraId="583D5D5F" w14:textId="54FA383B" w:rsidR="00DF6104" w:rsidRPr="00A83DE2" w:rsidRDefault="00DF6104" w:rsidP="001B1E7F">
      <w:pPr>
        <w:pStyle w:val="Kop1"/>
      </w:pPr>
      <w:bookmarkStart w:id="90" w:name="_Toc119501948"/>
      <w:bookmarkStart w:id="91" w:name="_Toc124161204"/>
      <w:bookmarkStart w:id="92" w:name="_Hlk120193459"/>
      <w:r w:rsidRPr="00A83DE2">
        <w:lastRenderedPageBreak/>
        <w:t>Bijlage</w:t>
      </w:r>
      <w:r w:rsidR="005631EF" w:rsidRPr="00A83DE2">
        <w:t xml:space="preserve"> 1: Reflectie</w:t>
      </w:r>
      <w:bookmarkEnd w:id="90"/>
      <w:bookmarkEnd w:id="91"/>
    </w:p>
    <w:p w14:paraId="078949A8" w14:textId="678F4745" w:rsidR="00D7584A" w:rsidRPr="00A83DE2" w:rsidRDefault="00D7584A" w:rsidP="00D7584A">
      <w:r w:rsidRPr="00A83DE2">
        <w:t>Deze reflectie geschreven met behulp van de STARR</w:t>
      </w:r>
      <w:r w:rsidR="000866D2" w:rsidRPr="00A83DE2">
        <w:t>-</w:t>
      </w:r>
      <w:r w:rsidRPr="00A83DE2">
        <w:t>methode.</w:t>
      </w:r>
    </w:p>
    <w:p w14:paraId="77FBE603" w14:textId="0C17B5DC" w:rsidR="00D7584A" w:rsidRPr="00A83DE2" w:rsidRDefault="00D7584A" w:rsidP="00D7584A">
      <w:pPr>
        <w:rPr>
          <w:sz w:val="28"/>
          <w:szCs w:val="28"/>
        </w:rPr>
      </w:pPr>
      <w:r w:rsidRPr="00A83DE2">
        <w:rPr>
          <w:b/>
          <w:bCs/>
          <w:sz w:val="28"/>
          <w:szCs w:val="28"/>
        </w:rPr>
        <w:t>S</w:t>
      </w:r>
      <w:r w:rsidRPr="00A83DE2">
        <w:rPr>
          <w:sz w:val="28"/>
          <w:szCs w:val="28"/>
        </w:rPr>
        <w:t>ituatie</w:t>
      </w:r>
    </w:p>
    <w:p w14:paraId="04A85F10" w14:textId="61CFC7AC" w:rsidR="00D7584A" w:rsidRPr="00A83DE2" w:rsidRDefault="00277CF8" w:rsidP="00D7584A">
      <w:r w:rsidRPr="00A83DE2">
        <w:t>In het 3</w:t>
      </w:r>
      <w:r w:rsidRPr="00A83DE2">
        <w:rPr>
          <w:vertAlign w:val="superscript"/>
        </w:rPr>
        <w:t>de</w:t>
      </w:r>
      <w:r w:rsidRPr="00A83DE2">
        <w:t xml:space="preserve"> semester van de opleiding </w:t>
      </w:r>
      <w:r w:rsidR="00E15937" w:rsidRPr="00A83DE2">
        <w:t>M</w:t>
      </w:r>
      <w:r w:rsidRPr="00A83DE2">
        <w:t xml:space="preserve">echatronica moeten voor het vak PRP3 een </w:t>
      </w:r>
      <w:r w:rsidR="00E15937" w:rsidRPr="00A83DE2">
        <w:t>literatuuronderzoek</w:t>
      </w:r>
      <w:r w:rsidRPr="00A83DE2">
        <w:t xml:space="preserve"> doen. </w:t>
      </w:r>
      <w:r w:rsidR="007D3AFB" w:rsidRPr="00A83DE2">
        <w:t>Het schrijven en bepalen van deze opdracht is een eis</w:t>
      </w:r>
      <w:r w:rsidRPr="00A83DE2">
        <w:t xml:space="preserve"> </w:t>
      </w:r>
      <w:r w:rsidR="00D7584A" w:rsidRPr="00A83DE2">
        <w:t>om aan de stage in het 3</w:t>
      </w:r>
      <w:r w:rsidR="00D7584A" w:rsidRPr="00A83DE2">
        <w:rPr>
          <w:vertAlign w:val="superscript"/>
        </w:rPr>
        <w:t>de</w:t>
      </w:r>
      <w:r w:rsidR="00D7584A" w:rsidRPr="00A83DE2">
        <w:t xml:space="preserve"> jaar te mogen beginnen.</w:t>
      </w:r>
      <w:r w:rsidR="00332394" w:rsidRPr="00A83DE2">
        <w:t xml:space="preserve"> Dit wordt voornamelijk zelfstandig gedaan, </w:t>
      </w:r>
    </w:p>
    <w:p w14:paraId="766137FE" w14:textId="63BADA9C" w:rsidR="00D7584A" w:rsidRPr="00A83DE2" w:rsidRDefault="00D7584A" w:rsidP="00D7584A">
      <w:pPr>
        <w:rPr>
          <w:sz w:val="28"/>
          <w:szCs w:val="28"/>
        </w:rPr>
      </w:pPr>
      <w:r w:rsidRPr="00A83DE2">
        <w:rPr>
          <w:b/>
          <w:bCs/>
          <w:sz w:val="28"/>
          <w:szCs w:val="28"/>
        </w:rPr>
        <w:t>T</w:t>
      </w:r>
      <w:r w:rsidRPr="00A83DE2">
        <w:rPr>
          <w:sz w:val="28"/>
          <w:szCs w:val="28"/>
        </w:rPr>
        <w:t>aak</w:t>
      </w:r>
    </w:p>
    <w:p w14:paraId="1261817E" w14:textId="25A5C877" w:rsidR="00D7584A" w:rsidRPr="00A83DE2" w:rsidRDefault="00D7584A" w:rsidP="00D7584A">
      <w:r w:rsidRPr="00A83DE2">
        <w:t xml:space="preserve">Mijn taak was het schrijven van een </w:t>
      </w:r>
      <w:r w:rsidR="00E15937" w:rsidRPr="00A83DE2">
        <w:t>literatuuronderzoek</w:t>
      </w:r>
      <w:r w:rsidRPr="00A83DE2">
        <w:t xml:space="preserve"> met een onderwerp d</w:t>
      </w:r>
      <w:r w:rsidR="001A7095">
        <w:t>at</w:t>
      </w:r>
      <w:r w:rsidRPr="00A83DE2">
        <w:t xml:space="preserve"> wij zelf interessant vonden en aansluit op de opleiding.</w:t>
      </w:r>
      <w:r w:rsidR="00277CF8" w:rsidRPr="00A83DE2">
        <w:t xml:space="preserve"> Dit is een zelfstandige opdracht. Voor vragen kunnen we terecht bij de docent maar er wordt van ons verwacht dat wij zelf aan de slag gaan met informatie vinden en het schrijven van het verslag</w:t>
      </w:r>
      <w:r w:rsidR="007D3AFB" w:rsidRPr="00A83DE2">
        <w:t>. Het doel was dus zelfstandig werken, informatie werven en rapporteren.</w:t>
      </w:r>
    </w:p>
    <w:p w14:paraId="13D344CA" w14:textId="1B404C76" w:rsidR="00D7584A" w:rsidRPr="00A83DE2" w:rsidRDefault="00D7584A" w:rsidP="00D7584A">
      <w:pPr>
        <w:rPr>
          <w:sz w:val="28"/>
          <w:szCs w:val="28"/>
        </w:rPr>
      </w:pPr>
      <w:r w:rsidRPr="00A83DE2">
        <w:rPr>
          <w:b/>
          <w:bCs/>
          <w:sz w:val="28"/>
          <w:szCs w:val="28"/>
        </w:rPr>
        <w:t>A</w:t>
      </w:r>
      <w:r w:rsidRPr="00A83DE2">
        <w:rPr>
          <w:sz w:val="28"/>
          <w:szCs w:val="28"/>
        </w:rPr>
        <w:t>ctie</w:t>
      </w:r>
    </w:p>
    <w:p w14:paraId="6B8828A0" w14:textId="67801D00" w:rsidR="00E94CA9" w:rsidRPr="00A83DE2" w:rsidRDefault="001A7095" w:rsidP="00D7584A">
      <w:r>
        <w:t>Aang</w:t>
      </w:r>
      <w:r w:rsidR="00277CF8" w:rsidRPr="00A83DE2">
        <w:t>ezien dit mijn 4</w:t>
      </w:r>
      <w:r w:rsidR="00277CF8" w:rsidRPr="00A83DE2">
        <w:rPr>
          <w:vertAlign w:val="superscript"/>
        </w:rPr>
        <w:t>de</w:t>
      </w:r>
      <w:r w:rsidR="00277CF8" w:rsidRPr="00A83DE2">
        <w:t xml:space="preserve"> poging is om het </w:t>
      </w:r>
      <w:r w:rsidR="00E15937" w:rsidRPr="00A83DE2">
        <w:t>literatuuronderzoek</w:t>
      </w:r>
      <w:r w:rsidR="00277CF8" w:rsidRPr="00A83DE2">
        <w:t xml:space="preserve"> te schrijven, heb ik kritisch gekeken naar een onderwerp dat mij interesseert en mijn interesse kan houden. </w:t>
      </w:r>
      <w:r w:rsidR="00E94CA9" w:rsidRPr="00A83DE2">
        <w:t xml:space="preserve">Tegelijkertijd met dit verslag deed ik ook de Minor ‘AI </w:t>
      </w:r>
      <w:r w:rsidR="00E15937" w:rsidRPr="00A83DE2">
        <w:t>For</w:t>
      </w:r>
      <w:r w:rsidR="00E94CA9" w:rsidRPr="00A83DE2">
        <w:t xml:space="preserve"> Society’. Ik heb het onderwerp Machine Learning gekozen omdat ik toch al bezig ben met Machine Learning. Door die associatie met de </w:t>
      </w:r>
      <w:r>
        <w:t>m</w:t>
      </w:r>
      <w:r w:rsidR="00E94CA9" w:rsidRPr="00A83DE2">
        <w:t>inor kan in makkelijker mijn interesse in het verslag behouden.</w:t>
      </w:r>
    </w:p>
    <w:p w14:paraId="1AA07650" w14:textId="193138AC" w:rsidR="00277CF8" w:rsidRPr="00A83DE2" w:rsidRDefault="00277CF8" w:rsidP="00D7584A">
      <w:r w:rsidRPr="00A83DE2">
        <w:t xml:space="preserve">Ik heb wanneer ik tijd had aan het verslag gewerkt. Er was niet een bepaalde vaste dag die ik gebruikte, </w:t>
      </w:r>
      <w:r w:rsidR="001A7095">
        <w:t>aan</w:t>
      </w:r>
      <w:r w:rsidRPr="00A83DE2">
        <w:t xml:space="preserve">gezien ik lessen had vanuit de minor en ik ook aan persoonlijke en groepsprojecten moest werken, had ik niet een standaard dag om aan het </w:t>
      </w:r>
      <w:r w:rsidR="00E15937" w:rsidRPr="00A83DE2">
        <w:t>literatuuronderzoek</w:t>
      </w:r>
      <w:r w:rsidRPr="00A83DE2">
        <w:t xml:space="preserve"> te werken. </w:t>
      </w:r>
    </w:p>
    <w:p w14:paraId="7C7297A8" w14:textId="08B73C68" w:rsidR="00277CF8" w:rsidRPr="00A83DE2" w:rsidRDefault="00277CF8" w:rsidP="00D7584A">
      <w:r w:rsidRPr="00A83DE2">
        <w:t>Ik had geen vaste structuur tijdens het schrijven van het verslag. Ik schreef hoofdstukken die mij op dat moment interesseerde</w:t>
      </w:r>
      <w:r w:rsidR="00012AB8">
        <w:t>n</w:t>
      </w:r>
      <w:r w:rsidRPr="00A83DE2">
        <w:t>. Tijdens het schrijven zocht ik meer informatie en bronnen om te gebruiken. Het ene moment was ik bezig met het schrijven van een bepaald hoofdstuk en dan vond ik goede informatie voor een ander hoofdstuk en ga ik verder met het schrijven van dat hoofdstuk.</w:t>
      </w:r>
    </w:p>
    <w:p w14:paraId="2056161F" w14:textId="558B4A9A" w:rsidR="00277CF8" w:rsidRPr="00A83DE2" w:rsidRDefault="00277CF8" w:rsidP="00D7584A">
      <w:pPr>
        <w:rPr>
          <w:sz w:val="28"/>
          <w:szCs w:val="28"/>
        </w:rPr>
      </w:pPr>
      <w:r w:rsidRPr="00A83DE2">
        <w:rPr>
          <w:b/>
          <w:bCs/>
          <w:sz w:val="28"/>
          <w:szCs w:val="28"/>
        </w:rPr>
        <w:t>R</w:t>
      </w:r>
      <w:r w:rsidRPr="00A83DE2">
        <w:rPr>
          <w:sz w:val="28"/>
          <w:szCs w:val="28"/>
        </w:rPr>
        <w:t>esultaat</w:t>
      </w:r>
    </w:p>
    <w:p w14:paraId="5BB9E7E9" w14:textId="22E21C39" w:rsidR="00277CF8" w:rsidRPr="00A83DE2" w:rsidRDefault="00360952" w:rsidP="00D7584A">
      <w:r w:rsidRPr="00A83DE2">
        <w:t>Mijn wisselvallige manier van schrijven zorgt ervoor dat ik veel tijd verlies. Elke keer als ik stop met schrijven van een hoofdstuk om opeens naar een ander hoofdstuk te gaan, verlies ik tijd omdat ik opnieuw in het schrijven moet komen. Wanneer dit gecombineerd wordt met mijn moeite om te beginnen aan iets nieuws, zorgt het ervoor dat ik veel energie en tijd verlies. Mijn latere start met het daadwerkelijk schrijven hielp ook niet mee.</w:t>
      </w:r>
    </w:p>
    <w:p w14:paraId="57618036" w14:textId="37E08200" w:rsidR="007D3AFB" w:rsidRPr="00A83DE2" w:rsidRDefault="007D3AFB">
      <w:r w:rsidRPr="00A83DE2">
        <w:br w:type="page"/>
      </w:r>
    </w:p>
    <w:p w14:paraId="55BC7E7B" w14:textId="76623AFC" w:rsidR="00360952" w:rsidRPr="00A83DE2" w:rsidRDefault="00360952" w:rsidP="00D7584A">
      <w:pPr>
        <w:rPr>
          <w:sz w:val="28"/>
          <w:szCs w:val="28"/>
        </w:rPr>
      </w:pPr>
      <w:r w:rsidRPr="00A83DE2">
        <w:rPr>
          <w:b/>
          <w:bCs/>
          <w:sz w:val="28"/>
          <w:szCs w:val="28"/>
        </w:rPr>
        <w:lastRenderedPageBreak/>
        <w:t>R</w:t>
      </w:r>
      <w:r w:rsidRPr="00A83DE2">
        <w:rPr>
          <w:sz w:val="28"/>
          <w:szCs w:val="28"/>
        </w:rPr>
        <w:t>eflectie</w:t>
      </w:r>
    </w:p>
    <w:p w14:paraId="0C1ADB58" w14:textId="0FB24AEF" w:rsidR="004D5329" w:rsidRPr="00A83DE2" w:rsidRDefault="00614C11">
      <w:r w:rsidRPr="00A83DE2">
        <w:t xml:space="preserve">De eerste vraag bij een reflectie is meestal ‘Hoe vond je dat je het hebt gedaan?’. Als dat vergeleken wordt met mijn andere pogingen tot het schrijven van een </w:t>
      </w:r>
      <w:r w:rsidR="00E15937" w:rsidRPr="00A83DE2">
        <w:t>literatuuronderzoek</w:t>
      </w:r>
      <w:r w:rsidRPr="00A83DE2">
        <w:t xml:space="preserve">, dan heb ik het 100% beter gedaan. Ik ben alleen zelf niet 100% tevreden. Ik heb een verslag geschreven dat aan de </w:t>
      </w:r>
      <w:r w:rsidR="00E15937" w:rsidRPr="00A83DE2">
        <w:t>minimumeisen</w:t>
      </w:r>
      <w:r w:rsidRPr="00A83DE2">
        <w:t xml:space="preserve"> voldoet Ik heb iets om in te leveren. Maar heb ik het goed gedaan? Nee. Geen vaste planning, geen structuur tijdens het schrijven en veel verspilde tijd en energie.</w:t>
      </w:r>
      <w:r w:rsidR="001837FE" w:rsidRPr="00A83DE2">
        <w:t xml:space="preserve"> </w:t>
      </w:r>
      <w:r w:rsidRPr="00A83DE2">
        <w:t xml:space="preserve">Ik heb hier wel van geleerd. Structuur is belangrijk, vooral voor mij. Ik heb die structuur nodig om te kunnen beginnen en om bezig te blijven. Dit is iets wat ik </w:t>
      </w:r>
      <w:r w:rsidR="00E15937" w:rsidRPr="00A83DE2">
        <w:t>terugzie</w:t>
      </w:r>
      <w:r w:rsidRPr="00A83DE2">
        <w:t xml:space="preserve"> in andere projecten en opdrachten</w:t>
      </w:r>
      <w:r w:rsidR="000866D2" w:rsidRPr="00A83DE2">
        <w:t xml:space="preserve"> en waar ik al lang mee stoei. Dit verslag heeft dus bevestigd wat ik al van mijzelf weet en laat weer zien dat ik </w:t>
      </w:r>
      <w:r w:rsidR="00E15937" w:rsidRPr="00A83DE2">
        <w:t>daaraan</w:t>
      </w:r>
      <w:r w:rsidR="000866D2" w:rsidRPr="00A83DE2">
        <w:t xml:space="preserve"> moet werken.</w:t>
      </w:r>
      <w:bookmarkEnd w:id="92"/>
    </w:p>
    <w:sectPr w:rsidR="004D5329" w:rsidRPr="00A83DE2" w:rsidSect="00A83DE2">
      <w:footerReference w:type="default" r:id="rId19"/>
      <w:pgSz w:w="11906" w:h="16838" w:code="9"/>
      <w:pgMar w:top="1728"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D3980" w14:textId="77777777" w:rsidR="005640AA" w:rsidRDefault="005640AA" w:rsidP="00C6554A">
      <w:pPr>
        <w:spacing w:before="0" w:after="0" w:line="240" w:lineRule="auto"/>
      </w:pPr>
      <w:r>
        <w:separator/>
      </w:r>
    </w:p>
  </w:endnote>
  <w:endnote w:type="continuationSeparator" w:id="0">
    <w:p w14:paraId="0A021018" w14:textId="77777777" w:rsidR="005640AA" w:rsidRDefault="005640A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3591" w14:textId="77777777" w:rsidR="002163EE" w:rsidRDefault="00ED7C44">
    <w:pPr>
      <w:pStyle w:val="Voettekst"/>
    </w:pPr>
    <w:r>
      <w:rPr>
        <w:lang w:bidi="nl-NL"/>
      </w:rPr>
      <w:t xml:space="preserve">Pagina </w:t>
    </w:r>
    <w:r>
      <w:rPr>
        <w:lang w:bidi="nl-NL"/>
      </w:rPr>
      <w:fldChar w:fldCharType="begin"/>
    </w:r>
    <w:r>
      <w:rPr>
        <w:lang w:bidi="nl-NL"/>
      </w:rPr>
      <w:instrText xml:space="preserve"> PAGE  \* Arabic  \* MERGEFORMAT </w:instrText>
    </w:r>
    <w:r>
      <w:rPr>
        <w:lang w:bidi="nl-NL"/>
      </w:rPr>
      <w:fldChar w:fldCharType="separate"/>
    </w:r>
    <w:r w:rsidR="0089714F">
      <w:rPr>
        <w:noProof/>
        <w:lang w:bidi="nl-NL"/>
      </w:rPr>
      <w:t>1</w:t>
    </w:r>
    <w:r>
      <w:rPr>
        <w:lang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8EF97" w14:textId="77777777" w:rsidR="005640AA" w:rsidRDefault="005640AA" w:rsidP="00C6554A">
      <w:pPr>
        <w:spacing w:before="0" w:after="0" w:line="240" w:lineRule="auto"/>
      </w:pPr>
      <w:r>
        <w:separator/>
      </w:r>
    </w:p>
  </w:footnote>
  <w:footnote w:type="continuationSeparator" w:id="0">
    <w:p w14:paraId="1B68AC1B" w14:textId="77777777" w:rsidR="005640AA" w:rsidRDefault="005640A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3C9CA4DC"/>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A04024"/>
    <w:multiLevelType w:val="multilevel"/>
    <w:tmpl w:val="E50A5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B45037F"/>
    <w:multiLevelType w:val="multilevel"/>
    <w:tmpl w:val="E50A5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0D2E5D13"/>
    <w:multiLevelType w:val="multilevel"/>
    <w:tmpl w:val="F0C8B214"/>
    <w:lvl w:ilvl="0">
      <w:start w:val="6"/>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0D483622"/>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5780702"/>
    <w:multiLevelType w:val="multilevel"/>
    <w:tmpl w:val="21AE5EA2"/>
    <w:lvl w:ilvl="0">
      <w:start w:val="6"/>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36A87BD2"/>
    <w:multiLevelType w:val="multilevel"/>
    <w:tmpl w:val="02D02DCE"/>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F9B6DA7"/>
    <w:multiLevelType w:val="multilevel"/>
    <w:tmpl w:val="0032C84A"/>
    <w:lvl w:ilvl="0">
      <w:start w:val="5"/>
      <w:numFmt w:val="decimal"/>
      <w:lvlText w:val="%1"/>
      <w:lvlJc w:val="left"/>
      <w:pPr>
        <w:ind w:left="720" w:hanging="360"/>
      </w:pPr>
      <w:rPr>
        <w:rFonts w:hint="default"/>
      </w:rPr>
    </w:lvl>
    <w:lvl w:ilvl="1">
      <w:start w:val="4"/>
      <w:numFmt w:val="decimal"/>
      <w:isLgl/>
      <w:lvlText w:val="%1.%2"/>
      <w:lvlJc w:val="left"/>
      <w:pPr>
        <w:ind w:left="1620" w:hanging="72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300" w:hanging="2160"/>
      </w:pPr>
      <w:rPr>
        <w:rFonts w:hint="default"/>
      </w:rPr>
    </w:lvl>
    <w:lvl w:ilvl="8">
      <w:start w:val="1"/>
      <w:numFmt w:val="decimal"/>
      <w:isLgl/>
      <w:lvlText w:val="%1.%2.%3.%4.%5.%6.%7.%8.%9"/>
      <w:lvlJc w:val="left"/>
      <w:pPr>
        <w:ind w:left="6840" w:hanging="2160"/>
      </w:pPr>
      <w:rPr>
        <w:rFonts w:hint="default"/>
      </w:rPr>
    </w:lvl>
  </w:abstractNum>
  <w:abstractNum w:abstractNumId="18" w15:restartNumberingAfterBreak="0">
    <w:nsid w:val="43391FD0"/>
    <w:multiLevelType w:val="hybridMultilevel"/>
    <w:tmpl w:val="2AEAC59E"/>
    <w:lvl w:ilvl="0" w:tplc="817A995E">
      <w:start w:val="8"/>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68084031">
    <w:abstractNumId w:val="9"/>
  </w:num>
  <w:num w:numId="2" w16cid:durableId="1921869744">
    <w:abstractNumId w:val="8"/>
  </w:num>
  <w:num w:numId="3" w16cid:durableId="1654412634">
    <w:abstractNumId w:val="8"/>
  </w:num>
  <w:num w:numId="4" w16cid:durableId="188494137">
    <w:abstractNumId w:val="9"/>
  </w:num>
  <w:num w:numId="5" w16cid:durableId="1345790559">
    <w:abstractNumId w:val="19"/>
  </w:num>
  <w:num w:numId="6" w16cid:durableId="694501633">
    <w:abstractNumId w:val="10"/>
  </w:num>
  <w:num w:numId="7" w16cid:durableId="247467041">
    <w:abstractNumId w:val="14"/>
  </w:num>
  <w:num w:numId="8" w16cid:durableId="1407261385">
    <w:abstractNumId w:val="7"/>
  </w:num>
  <w:num w:numId="9" w16cid:durableId="1181625005">
    <w:abstractNumId w:val="6"/>
  </w:num>
  <w:num w:numId="10" w16cid:durableId="590089219">
    <w:abstractNumId w:val="5"/>
  </w:num>
  <w:num w:numId="11" w16cid:durableId="22635469">
    <w:abstractNumId w:val="4"/>
  </w:num>
  <w:num w:numId="12" w16cid:durableId="1884439014">
    <w:abstractNumId w:val="3"/>
  </w:num>
  <w:num w:numId="13" w16cid:durableId="1921793218">
    <w:abstractNumId w:val="2"/>
  </w:num>
  <w:num w:numId="14" w16cid:durableId="1994673188">
    <w:abstractNumId w:val="1"/>
  </w:num>
  <w:num w:numId="15" w16cid:durableId="1658656408">
    <w:abstractNumId w:val="0"/>
  </w:num>
  <w:num w:numId="16" w16cid:durableId="785658834">
    <w:abstractNumId w:val="11"/>
  </w:num>
  <w:num w:numId="17" w16cid:durableId="1332952459">
    <w:abstractNumId w:val="12"/>
  </w:num>
  <w:num w:numId="18" w16cid:durableId="314335341">
    <w:abstractNumId w:val="17"/>
  </w:num>
  <w:num w:numId="19" w16cid:durableId="767967181">
    <w:abstractNumId w:val="13"/>
  </w:num>
  <w:num w:numId="20" w16cid:durableId="1411729602">
    <w:abstractNumId w:val="16"/>
  </w:num>
  <w:num w:numId="21" w16cid:durableId="2126801048">
    <w:abstractNumId w:val="15"/>
  </w:num>
  <w:num w:numId="22" w16cid:durableId="7746389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104"/>
    <w:rsid w:val="00000E71"/>
    <w:rsid w:val="00006DC0"/>
    <w:rsid w:val="00007D4B"/>
    <w:rsid w:val="0001233D"/>
    <w:rsid w:val="00012AB8"/>
    <w:rsid w:val="0001410E"/>
    <w:rsid w:val="000173BA"/>
    <w:rsid w:val="00017C16"/>
    <w:rsid w:val="00022163"/>
    <w:rsid w:val="00023D46"/>
    <w:rsid w:val="00030AE2"/>
    <w:rsid w:val="00034176"/>
    <w:rsid w:val="0003577B"/>
    <w:rsid w:val="00035E45"/>
    <w:rsid w:val="00036120"/>
    <w:rsid w:val="00040109"/>
    <w:rsid w:val="00045889"/>
    <w:rsid w:val="00047DE2"/>
    <w:rsid w:val="00051A0A"/>
    <w:rsid w:val="00052195"/>
    <w:rsid w:val="00056DA7"/>
    <w:rsid w:val="000570A4"/>
    <w:rsid w:val="00060503"/>
    <w:rsid w:val="00063233"/>
    <w:rsid w:val="00070911"/>
    <w:rsid w:val="000855D5"/>
    <w:rsid w:val="000866D2"/>
    <w:rsid w:val="0008780F"/>
    <w:rsid w:val="00090393"/>
    <w:rsid w:val="00092ABB"/>
    <w:rsid w:val="00093E28"/>
    <w:rsid w:val="000962B3"/>
    <w:rsid w:val="000A1449"/>
    <w:rsid w:val="000A32E7"/>
    <w:rsid w:val="000B1D3B"/>
    <w:rsid w:val="000B6423"/>
    <w:rsid w:val="000B6B15"/>
    <w:rsid w:val="000D3046"/>
    <w:rsid w:val="000D6B79"/>
    <w:rsid w:val="000D6FBA"/>
    <w:rsid w:val="000E318D"/>
    <w:rsid w:val="000E3583"/>
    <w:rsid w:val="000F0DE0"/>
    <w:rsid w:val="000F2A29"/>
    <w:rsid w:val="000F2E23"/>
    <w:rsid w:val="001037CA"/>
    <w:rsid w:val="001041BC"/>
    <w:rsid w:val="00104AF6"/>
    <w:rsid w:val="00112A5F"/>
    <w:rsid w:val="001138F6"/>
    <w:rsid w:val="00120CBA"/>
    <w:rsid w:val="00131482"/>
    <w:rsid w:val="00132449"/>
    <w:rsid w:val="001325DE"/>
    <w:rsid w:val="00140418"/>
    <w:rsid w:val="0014286C"/>
    <w:rsid w:val="001429EE"/>
    <w:rsid w:val="0014527C"/>
    <w:rsid w:val="001526AD"/>
    <w:rsid w:val="00154BFE"/>
    <w:rsid w:val="001626CD"/>
    <w:rsid w:val="001671BE"/>
    <w:rsid w:val="00167D28"/>
    <w:rsid w:val="00167E42"/>
    <w:rsid w:val="001830DE"/>
    <w:rsid w:val="001837FE"/>
    <w:rsid w:val="0019431A"/>
    <w:rsid w:val="001A03A4"/>
    <w:rsid w:val="001A2CCD"/>
    <w:rsid w:val="001A38C1"/>
    <w:rsid w:val="001A433E"/>
    <w:rsid w:val="001A52F8"/>
    <w:rsid w:val="001A7095"/>
    <w:rsid w:val="001B1E7F"/>
    <w:rsid w:val="001B5BA3"/>
    <w:rsid w:val="001C393C"/>
    <w:rsid w:val="001C58B6"/>
    <w:rsid w:val="001C7A95"/>
    <w:rsid w:val="001D3350"/>
    <w:rsid w:val="001D723A"/>
    <w:rsid w:val="001E05CA"/>
    <w:rsid w:val="001E236C"/>
    <w:rsid w:val="001E7C70"/>
    <w:rsid w:val="002024BF"/>
    <w:rsid w:val="00221C84"/>
    <w:rsid w:val="00223F82"/>
    <w:rsid w:val="002247C0"/>
    <w:rsid w:val="00224F8D"/>
    <w:rsid w:val="0022700B"/>
    <w:rsid w:val="0023455F"/>
    <w:rsid w:val="0023750A"/>
    <w:rsid w:val="00245999"/>
    <w:rsid w:val="00245EF6"/>
    <w:rsid w:val="002554CD"/>
    <w:rsid w:val="002556D8"/>
    <w:rsid w:val="00277CF8"/>
    <w:rsid w:val="002830B0"/>
    <w:rsid w:val="00284D66"/>
    <w:rsid w:val="00285F3C"/>
    <w:rsid w:val="002864F2"/>
    <w:rsid w:val="00290C97"/>
    <w:rsid w:val="00292E41"/>
    <w:rsid w:val="00293B83"/>
    <w:rsid w:val="00293EAA"/>
    <w:rsid w:val="00294C70"/>
    <w:rsid w:val="002B4294"/>
    <w:rsid w:val="002B6182"/>
    <w:rsid w:val="002C0A95"/>
    <w:rsid w:val="002C4694"/>
    <w:rsid w:val="002C7931"/>
    <w:rsid w:val="002D2233"/>
    <w:rsid w:val="002D32DA"/>
    <w:rsid w:val="002E4397"/>
    <w:rsid w:val="002E5C5D"/>
    <w:rsid w:val="002F578C"/>
    <w:rsid w:val="0032503B"/>
    <w:rsid w:val="0033019E"/>
    <w:rsid w:val="00332394"/>
    <w:rsid w:val="00333D0D"/>
    <w:rsid w:val="00343F4B"/>
    <w:rsid w:val="00345A59"/>
    <w:rsid w:val="00345DA2"/>
    <w:rsid w:val="00351D87"/>
    <w:rsid w:val="00352E32"/>
    <w:rsid w:val="00353A1C"/>
    <w:rsid w:val="00360952"/>
    <w:rsid w:val="00374830"/>
    <w:rsid w:val="00381A48"/>
    <w:rsid w:val="0038443E"/>
    <w:rsid w:val="00385B8B"/>
    <w:rsid w:val="00386163"/>
    <w:rsid w:val="00386AC7"/>
    <w:rsid w:val="00391783"/>
    <w:rsid w:val="003925D2"/>
    <w:rsid w:val="003A2972"/>
    <w:rsid w:val="003A57A9"/>
    <w:rsid w:val="003A74DD"/>
    <w:rsid w:val="003B2836"/>
    <w:rsid w:val="003C0869"/>
    <w:rsid w:val="003C3875"/>
    <w:rsid w:val="003C4041"/>
    <w:rsid w:val="003C470F"/>
    <w:rsid w:val="003C5C00"/>
    <w:rsid w:val="003C5F93"/>
    <w:rsid w:val="003D4DA8"/>
    <w:rsid w:val="003E1AA1"/>
    <w:rsid w:val="003E2062"/>
    <w:rsid w:val="003E28BD"/>
    <w:rsid w:val="003E4183"/>
    <w:rsid w:val="003E4F47"/>
    <w:rsid w:val="003E6A3B"/>
    <w:rsid w:val="003E7F24"/>
    <w:rsid w:val="003F2BEA"/>
    <w:rsid w:val="00400B16"/>
    <w:rsid w:val="00402008"/>
    <w:rsid w:val="00403D44"/>
    <w:rsid w:val="00405788"/>
    <w:rsid w:val="00406492"/>
    <w:rsid w:val="004116A3"/>
    <w:rsid w:val="00414FC1"/>
    <w:rsid w:val="0041599A"/>
    <w:rsid w:val="0042514C"/>
    <w:rsid w:val="004275BF"/>
    <w:rsid w:val="00440A68"/>
    <w:rsid w:val="00441C09"/>
    <w:rsid w:val="00452066"/>
    <w:rsid w:val="0045337A"/>
    <w:rsid w:val="00456A70"/>
    <w:rsid w:val="00465763"/>
    <w:rsid w:val="00484C4B"/>
    <w:rsid w:val="00484CE0"/>
    <w:rsid w:val="0049732B"/>
    <w:rsid w:val="004A0F91"/>
    <w:rsid w:val="004A1996"/>
    <w:rsid w:val="004A4999"/>
    <w:rsid w:val="004A61ED"/>
    <w:rsid w:val="004B09DA"/>
    <w:rsid w:val="004C049F"/>
    <w:rsid w:val="004C1837"/>
    <w:rsid w:val="004C20B8"/>
    <w:rsid w:val="004C2A83"/>
    <w:rsid w:val="004C67A9"/>
    <w:rsid w:val="004C7346"/>
    <w:rsid w:val="004D1EA6"/>
    <w:rsid w:val="004D4B58"/>
    <w:rsid w:val="004D5329"/>
    <w:rsid w:val="004D6FA8"/>
    <w:rsid w:val="004E30CC"/>
    <w:rsid w:val="004E37AF"/>
    <w:rsid w:val="004F2720"/>
    <w:rsid w:val="004F63CD"/>
    <w:rsid w:val="005000E2"/>
    <w:rsid w:val="00500BBA"/>
    <w:rsid w:val="00507427"/>
    <w:rsid w:val="00507C42"/>
    <w:rsid w:val="00517A02"/>
    <w:rsid w:val="005316F4"/>
    <w:rsid w:val="00534695"/>
    <w:rsid w:val="0053497A"/>
    <w:rsid w:val="005404C9"/>
    <w:rsid w:val="00541BDF"/>
    <w:rsid w:val="00546369"/>
    <w:rsid w:val="005467A4"/>
    <w:rsid w:val="00551F89"/>
    <w:rsid w:val="00553FC1"/>
    <w:rsid w:val="0055530B"/>
    <w:rsid w:val="005617C5"/>
    <w:rsid w:val="00562F13"/>
    <w:rsid w:val="005631EF"/>
    <w:rsid w:val="005640AA"/>
    <w:rsid w:val="00565D1F"/>
    <w:rsid w:val="00571E0E"/>
    <w:rsid w:val="00575B12"/>
    <w:rsid w:val="00576A79"/>
    <w:rsid w:val="005774A8"/>
    <w:rsid w:val="00586B81"/>
    <w:rsid w:val="00587534"/>
    <w:rsid w:val="005A58AA"/>
    <w:rsid w:val="005A592F"/>
    <w:rsid w:val="005A7C63"/>
    <w:rsid w:val="005B1993"/>
    <w:rsid w:val="005B5199"/>
    <w:rsid w:val="005B5F34"/>
    <w:rsid w:val="005C09FE"/>
    <w:rsid w:val="005C2A3C"/>
    <w:rsid w:val="005C7160"/>
    <w:rsid w:val="005D2395"/>
    <w:rsid w:val="005D5509"/>
    <w:rsid w:val="005D61FF"/>
    <w:rsid w:val="005D7BB6"/>
    <w:rsid w:val="005F3127"/>
    <w:rsid w:val="0060067E"/>
    <w:rsid w:val="00602D7E"/>
    <w:rsid w:val="00610FB9"/>
    <w:rsid w:val="006121A4"/>
    <w:rsid w:val="0061300B"/>
    <w:rsid w:val="00614C11"/>
    <w:rsid w:val="00615161"/>
    <w:rsid w:val="006260D9"/>
    <w:rsid w:val="00626BC4"/>
    <w:rsid w:val="00640046"/>
    <w:rsid w:val="0064080E"/>
    <w:rsid w:val="00646DB0"/>
    <w:rsid w:val="00653209"/>
    <w:rsid w:val="00653602"/>
    <w:rsid w:val="006558AB"/>
    <w:rsid w:val="00666D6B"/>
    <w:rsid w:val="006678FC"/>
    <w:rsid w:val="00672FBE"/>
    <w:rsid w:val="006774D3"/>
    <w:rsid w:val="00680749"/>
    <w:rsid w:val="00680B46"/>
    <w:rsid w:val="0068152A"/>
    <w:rsid w:val="00682F79"/>
    <w:rsid w:val="00683C3C"/>
    <w:rsid w:val="00690B71"/>
    <w:rsid w:val="006918B1"/>
    <w:rsid w:val="00694273"/>
    <w:rsid w:val="00695502"/>
    <w:rsid w:val="006960E8"/>
    <w:rsid w:val="00697362"/>
    <w:rsid w:val="006A1457"/>
    <w:rsid w:val="006A1D2D"/>
    <w:rsid w:val="006A3CE7"/>
    <w:rsid w:val="006A7225"/>
    <w:rsid w:val="006C101E"/>
    <w:rsid w:val="006C3C95"/>
    <w:rsid w:val="006C63CD"/>
    <w:rsid w:val="006C6C14"/>
    <w:rsid w:val="006D3330"/>
    <w:rsid w:val="006E0896"/>
    <w:rsid w:val="006E2DEA"/>
    <w:rsid w:val="006E2E89"/>
    <w:rsid w:val="006F61F9"/>
    <w:rsid w:val="00704564"/>
    <w:rsid w:val="00710339"/>
    <w:rsid w:val="0071225B"/>
    <w:rsid w:val="00712EC1"/>
    <w:rsid w:val="007131B6"/>
    <w:rsid w:val="0071792B"/>
    <w:rsid w:val="00721A63"/>
    <w:rsid w:val="007255A8"/>
    <w:rsid w:val="0072587E"/>
    <w:rsid w:val="007261B4"/>
    <w:rsid w:val="007327D7"/>
    <w:rsid w:val="00732967"/>
    <w:rsid w:val="00732FA8"/>
    <w:rsid w:val="00735E5F"/>
    <w:rsid w:val="00736090"/>
    <w:rsid w:val="00737ACB"/>
    <w:rsid w:val="00742E0D"/>
    <w:rsid w:val="00744D44"/>
    <w:rsid w:val="007468BE"/>
    <w:rsid w:val="00751C3C"/>
    <w:rsid w:val="0076144A"/>
    <w:rsid w:val="007742F7"/>
    <w:rsid w:val="00777318"/>
    <w:rsid w:val="00780013"/>
    <w:rsid w:val="00781551"/>
    <w:rsid w:val="00790F24"/>
    <w:rsid w:val="00794B6F"/>
    <w:rsid w:val="007B3CB4"/>
    <w:rsid w:val="007B4056"/>
    <w:rsid w:val="007B6732"/>
    <w:rsid w:val="007D3AFB"/>
    <w:rsid w:val="007D6BE7"/>
    <w:rsid w:val="007E566F"/>
    <w:rsid w:val="007E583F"/>
    <w:rsid w:val="007E6701"/>
    <w:rsid w:val="007E7B3E"/>
    <w:rsid w:val="007F0BFD"/>
    <w:rsid w:val="007F661A"/>
    <w:rsid w:val="00813BF0"/>
    <w:rsid w:val="0081502A"/>
    <w:rsid w:val="00826C1E"/>
    <w:rsid w:val="00830B45"/>
    <w:rsid w:val="00834E19"/>
    <w:rsid w:val="0084347D"/>
    <w:rsid w:val="008437A7"/>
    <w:rsid w:val="00845C57"/>
    <w:rsid w:val="00847709"/>
    <w:rsid w:val="00860391"/>
    <w:rsid w:val="00861823"/>
    <w:rsid w:val="00862BBA"/>
    <w:rsid w:val="00863D26"/>
    <w:rsid w:val="00863D9E"/>
    <w:rsid w:val="00865242"/>
    <w:rsid w:val="00874999"/>
    <w:rsid w:val="00875725"/>
    <w:rsid w:val="00875761"/>
    <w:rsid w:val="008759EE"/>
    <w:rsid w:val="00877A8D"/>
    <w:rsid w:val="00885BE9"/>
    <w:rsid w:val="00885D3A"/>
    <w:rsid w:val="00894A18"/>
    <w:rsid w:val="00896E1E"/>
    <w:rsid w:val="00897116"/>
    <w:rsid w:val="0089714F"/>
    <w:rsid w:val="008A742A"/>
    <w:rsid w:val="008B0520"/>
    <w:rsid w:val="008B15BD"/>
    <w:rsid w:val="008B4EDD"/>
    <w:rsid w:val="008B5AB5"/>
    <w:rsid w:val="008B7DF5"/>
    <w:rsid w:val="008C7453"/>
    <w:rsid w:val="008D18B0"/>
    <w:rsid w:val="008E0C0C"/>
    <w:rsid w:val="008E4AF1"/>
    <w:rsid w:val="008E6899"/>
    <w:rsid w:val="008F17BB"/>
    <w:rsid w:val="008F2EB7"/>
    <w:rsid w:val="008F75AF"/>
    <w:rsid w:val="009025D0"/>
    <w:rsid w:val="0090404C"/>
    <w:rsid w:val="009046A4"/>
    <w:rsid w:val="00913C36"/>
    <w:rsid w:val="00920028"/>
    <w:rsid w:val="00926639"/>
    <w:rsid w:val="009339B0"/>
    <w:rsid w:val="009423F8"/>
    <w:rsid w:val="00942E1C"/>
    <w:rsid w:val="00945A63"/>
    <w:rsid w:val="0094623F"/>
    <w:rsid w:val="009641DC"/>
    <w:rsid w:val="00971085"/>
    <w:rsid w:val="00983CA0"/>
    <w:rsid w:val="009949FD"/>
    <w:rsid w:val="00995496"/>
    <w:rsid w:val="009A104C"/>
    <w:rsid w:val="009A47A3"/>
    <w:rsid w:val="009A7BE2"/>
    <w:rsid w:val="009B0028"/>
    <w:rsid w:val="009B14D9"/>
    <w:rsid w:val="009B2152"/>
    <w:rsid w:val="009C0CA9"/>
    <w:rsid w:val="009C27B8"/>
    <w:rsid w:val="009C628D"/>
    <w:rsid w:val="009C7189"/>
    <w:rsid w:val="009D0E4A"/>
    <w:rsid w:val="009D414E"/>
    <w:rsid w:val="009E5283"/>
    <w:rsid w:val="009E537A"/>
    <w:rsid w:val="009E5445"/>
    <w:rsid w:val="00A03243"/>
    <w:rsid w:val="00A04B0F"/>
    <w:rsid w:val="00A07215"/>
    <w:rsid w:val="00A176E5"/>
    <w:rsid w:val="00A20538"/>
    <w:rsid w:val="00A21A13"/>
    <w:rsid w:val="00A26110"/>
    <w:rsid w:val="00A31C7A"/>
    <w:rsid w:val="00A32CF3"/>
    <w:rsid w:val="00A37A0F"/>
    <w:rsid w:val="00A420E7"/>
    <w:rsid w:val="00A427B5"/>
    <w:rsid w:val="00A42C03"/>
    <w:rsid w:val="00A42D74"/>
    <w:rsid w:val="00A44BBA"/>
    <w:rsid w:val="00A45264"/>
    <w:rsid w:val="00A460E1"/>
    <w:rsid w:val="00A46B7A"/>
    <w:rsid w:val="00A5232D"/>
    <w:rsid w:val="00A54D9F"/>
    <w:rsid w:val="00A566E3"/>
    <w:rsid w:val="00A62F34"/>
    <w:rsid w:val="00A64937"/>
    <w:rsid w:val="00A66DA2"/>
    <w:rsid w:val="00A66F11"/>
    <w:rsid w:val="00A73377"/>
    <w:rsid w:val="00A80BAE"/>
    <w:rsid w:val="00A82DED"/>
    <w:rsid w:val="00A83DE2"/>
    <w:rsid w:val="00A936F4"/>
    <w:rsid w:val="00A975D0"/>
    <w:rsid w:val="00AA0497"/>
    <w:rsid w:val="00AA14E3"/>
    <w:rsid w:val="00AA5901"/>
    <w:rsid w:val="00AB0E06"/>
    <w:rsid w:val="00AB67C9"/>
    <w:rsid w:val="00AB6DD8"/>
    <w:rsid w:val="00AC1E4D"/>
    <w:rsid w:val="00AC22C4"/>
    <w:rsid w:val="00AD5A89"/>
    <w:rsid w:val="00AD6CE4"/>
    <w:rsid w:val="00AE23CB"/>
    <w:rsid w:val="00AE57DA"/>
    <w:rsid w:val="00AF0F72"/>
    <w:rsid w:val="00AF2D33"/>
    <w:rsid w:val="00B0171B"/>
    <w:rsid w:val="00B04CCE"/>
    <w:rsid w:val="00B11464"/>
    <w:rsid w:val="00B14464"/>
    <w:rsid w:val="00B231E3"/>
    <w:rsid w:val="00B23869"/>
    <w:rsid w:val="00B313AC"/>
    <w:rsid w:val="00B34F63"/>
    <w:rsid w:val="00B35533"/>
    <w:rsid w:val="00B3790A"/>
    <w:rsid w:val="00B37D8B"/>
    <w:rsid w:val="00B41562"/>
    <w:rsid w:val="00B417E8"/>
    <w:rsid w:val="00B4652F"/>
    <w:rsid w:val="00B55817"/>
    <w:rsid w:val="00B605BB"/>
    <w:rsid w:val="00B700EC"/>
    <w:rsid w:val="00B7263D"/>
    <w:rsid w:val="00B83FD7"/>
    <w:rsid w:val="00B86820"/>
    <w:rsid w:val="00B904C1"/>
    <w:rsid w:val="00B926AF"/>
    <w:rsid w:val="00B96E3F"/>
    <w:rsid w:val="00B97FC5"/>
    <w:rsid w:val="00BA1142"/>
    <w:rsid w:val="00BA138E"/>
    <w:rsid w:val="00BA5DA2"/>
    <w:rsid w:val="00BA7C26"/>
    <w:rsid w:val="00BB2B93"/>
    <w:rsid w:val="00BB60BB"/>
    <w:rsid w:val="00BB619F"/>
    <w:rsid w:val="00BC11B4"/>
    <w:rsid w:val="00BC2016"/>
    <w:rsid w:val="00BC65EA"/>
    <w:rsid w:val="00BE610B"/>
    <w:rsid w:val="00BE753E"/>
    <w:rsid w:val="00BF53DC"/>
    <w:rsid w:val="00BF68C5"/>
    <w:rsid w:val="00C06152"/>
    <w:rsid w:val="00C13F86"/>
    <w:rsid w:val="00C14686"/>
    <w:rsid w:val="00C16789"/>
    <w:rsid w:val="00C22D9A"/>
    <w:rsid w:val="00C32240"/>
    <w:rsid w:val="00C3465C"/>
    <w:rsid w:val="00C404D8"/>
    <w:rsid w:val="00C42261"/>
    <w:rsid w:val="00C42C95"/>
    <w:rsid w:val="00C44EA3"/>
    <w:rsid w:val="00C47067"/>
    <w:rsid w:val="00C50C03"/>
    <w:rsid w:val="00C55671"/>
    <w:rsid w:val="00C63630"/>
    <w:rsid w:val="00C6554A"/>
    <w:rsid w:val="00C67C0C"/>
    <w:rsid w:val="00C73362"/>
    <w:rsid w:val="00C76351"/>
    <w:rsid w:val="00C805D8"/>
    <w:rsid w:val="00C903E8"/>
    <w:rsid w:val="00C918DB"/>
    <w:rsid w:val="00C96B67"/>
    <w:rsid w:val="00CC2498"/>
    <w:rsid w:val="00CD33C2"/>
    <w:rsid w:val="00CE2AE6"/>
    <w:rsid w:val="00CF03A8"/>
    <w:rsid w:val="00CF0D4F"/>
    <w:rsid w:val="00CF2674"/>
    <w:rsid w:val="00CF2B51"/>
    <w:rsid w:val="00D047B6"/>
    <w:rsid w:val="00D04A56"/>
    <w:rsid w:val="00D055E6"/>
    <w:rsid w:val="00D13655"/>
    <w:rsid w:val="00D146C3"/>
    <w:rsid w:val="00D1565C"/>
    <w:rsid w:val="00D25E0E"/>
    <w:rsid w:val="00D4706E"/>
    <w:rsid w:val="00D47391"/>
    <w:rsid w:val="00D51FBD"/>
    <w:rsid w:val="00D52E91"/>
    <w:rsid w:val="00D53B80"/>
    <w:rsid w:val="00D54F7B"/>
    <w:rsid w:val="00D6144E"/>
    <w:rsid w:val="00D626DD"/>
    <w:rsid w:val="00D6440A"/>
    <w:rsid w:val="00D6575A"/>
    <w:rsid w:val="00D71321"/>
    <w:rsid w:val="00D7584A"/>
    <w:rsid w:val="00D8605E"/>
    <w:rsid w:val="00D90F1B"/>
    <w:rsid w:val="00D93347"/>
    <w:rsid w:val="00DA4223"/>
    <w:rsid w:val="00DA4F71"/>
    <w:rsid w:val="00DA776D"/>
    <w:rsid w:val="00DB66E5"/>
    <w:rsid w:val="00DC057A"/>
    <w:rsid w:val="00DC291B"/>
    <w:rsid w:val="00DD5B75"/>
    <w:rsid w:val="00DE0109"/>
    <w:rsid w:val="00DE483A"/>
    <w:rsid w:val="00DE5B1D"/>
    <w:rsid w:val="00DF1F00"/>
    <w:rsid w:val="00DF2B5D"/>
    <w:rsid w:val="00DF406D"/>
    <w:rsid w:val="00DF6104"/>
    <w:rsid w:val="00E152D3"/>
    <w:rsid w:val="00E15937"/>
    <w:rsid w:val="00E254EC"/>
    <w:rsid w:val="00E25A27"/>
    <w:rsid w:val="00E33A32"/>
    <w:rsid w:val="00E366FD"/>
    <w:rsid w:val="00E5073A"/>
    <w:rsid w:val="00E50F51"/>
    <w:rsid w:val="00E53E73"/>
    <w:rsid w:val="00E6450E"/>
    <w:rsid w:val="00E6726B"/>
    <w:rsid w:val="00E86473"/>
    <w:rsid w:val="00E93ACF"/>
    <w:rsid w:val="00E94CA9"/>
    <w:rsid w:val="00E95F0F"/>
    <w:rsid w:val="00EA0219"/>
    <w:rsid w:val="00EA41A5"/>
    <w:rsid w:val="00EA5C98"/>
    <w:rsid w:val="00EB46C0"/>
    <w:rsid w:val="00EB68B5"/>
    <w:rsid w:val="00EC26B9"/>
    <w:rsid w:val="00EC283E"/>
    <w:rsid w:val="00EC6201"/>
    <w:rsid w:val="00ED0D1F"/>
    <w:rsid w:val="00ED7C44"/>
    <w:rsid w:val="00EE74FF"/>
    <w:rsid w:val="00EF399E"/>
    <w:rsid w:val="00F005BD"/>
    <w:rsid w:val="00F02DAC"/>
    <w:rsid w:val="00F031AB"/>
    <w:rsid w:val="00F07A32"/>
    <w:rsid w:val="00F14DA2"/>
    <w:rsid w:val="00F157CB"/>
    <w:rsid w:val="00F32ED9"/>
    <w:rsid w:val="00F33EB2"/>
    <w:rsid w:val="00F354C0"/>
    <w:rsid w:val="00F404BD"/>
    <w:rsid w:val="00F4219A"/>
    <w:rsid w:val="00F454B7"/>
    <w:rsid w:val="00F45A97"/>
    <w:rsid w:val="00F46496"/>
    <w:rsid w:val="00F47E72"/>
    <w:rsid w:val="00F54A53"/>
    <w:rsid w:val="00F56B2C"/>
    <w:rsid w:val="00F67653"/>
    <w:rsid w:val="00F746B4"/>
    <w:rsid w:val="00F7569C"/>
    <w:rsid w:val="00F8206F"/>
    <w:rsid w:val="00F83E18"/>
    <w:rsid w:val="00F906C2"/>
    <w:rsid w:val="00F91B18"/>
    <w:rsid w:val="00F92B11"/>
    <w:rsid w:val="00F9458F"/>
    <w:rsid w:val="00F962E5"/>
    <w:rsid w:val="00F975DF"/>
    <w:rsid w:val="00FA1A0C"/>
    <w:rsid w:val="00FA3EED"/>
    <w:rsid w:val="00FB37BC"/>
    <w:rsid w:val="00FC04AD"/>
    <w:rsid w:val="00FE3021"/>
    <w:rsid w:val="00FE76F5"/>
    <w:rsid w:val="00FF6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E338A"/>
  <w15:chartTrackingRefBased/>
  <w15:docId w15:val="{EC5B18E4-B861-4CAA-B6D3-04BD1AC48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nl-NL"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D61FF"/>
    <w:rPr>
      <w:rFonts w:ascii="Times New Roman" w:hAnsi="Times New Roman"/>
    </w:rPr>
  </w:style>
  <w:style w:type="paragraph" w:styleId="Kop1">
    <w:name w:val="heading 1"/>
    <w:basedOn w:val="Standaard"/>
    <w:next w:val="Standaard"/>
    <w:link w:val="Kop1Char"/>
    <w:autoRedefine/>
    <w:uiPriority w:val="9"/>
    <w:qFormat/>
    <w:rsid w:val="005D61FF"/>
    <w:pPr>
      <w:keepNext/>
      <w:keepLines/>
      <w:spacing w:before="600" w:after="60"/>
      <w:contextualSpacing/>
      <w:outlineLvl w:val="0"/>
    </w:pPr>
    <w:rPr>
      <w:rFonts w:eastAsiaTheme="majorEastAsia" w:cstheme="majorBidi"/>
      <w:color w:val="007789" w:themeColor="accent1" w:themeShade="BF"/>
      <w:sz w:val="32"/>
    </w:rPr>
  </w:style>
  <w:style w:type="paragraph" w:styleId="Kop2">
    <w:name w:val="heading 2"/>
    <w:basedOn w:val="Standaard"/>
    <w:next w:val="Standaard"/>
    <w:link w:val="Kop2Char"/>
    <w:autoRedefine/>
    <w:uiPriority w:val="9"/>
    <w:unhideWhenUsed/>
    <w:qFormat/>
    <w:rsid w:val="00F54A53"/>
    <w:pPr>
      <w:keepNext/>
      <w:keepLines/>
      <w:spacing w:before="240" w:after="0"/>
      <w:contextualSpacing/>
      <w:outlineLvl w:val="1"/>
    </w:pPr>
    <w:rPr>
      <w:rFonts w:eastAsiaTheme="majorEastAsia" w:cstheme="majorBidi"/>
      <w:color w:val="007789" w:themeColor="accent1" w:themeShade="BF"/>
      <w:sz w:val="24"/>
    </w:rPr>
  </w:style>
  <w:style w:type="paragraph" w:styleId="Kop3">
    <w:name w:val="heading 3"/>
    <w:basedOn w:val="Standaard"/>
    <w:next w:val="Standaard"/>
    <w:link w:val="Kop3Char"/>
    <w:autoRedefine/>
    <w:uiPriority w:val="9"/>
    <w:unhideWhenUsed/>
    <w:qFormat/>
    <w:rsid w:val="00045889"/>
    <w:pPr>
      <w:keepNext/>
      <w:keepLines/>
      <w:spacing w:before="40" w:after="0"/>
      <w:ind w:left="720"/>
      <w:outlineLvl w:val="2"/>
    </w:pPr>
    <w:rPr>
      <w:rFonts w:eastAsiaTheme="majorEastAsia" w:cstheme="majorBidi"/>
      <w:color w:val="004F5B" w:themeColor="accent1" w:themeShade="7F"/>
      <w:sz w:val="24"/>
      <w:szCs w:val="24"/>
    </w:rPr>
  </w:style>
  <w:style w:type="paragraph" w:styleId="Kop4">
    <w:name w:val="heading 4"/>
    <w:basedOn w:val="Standaard"/>
    <w:next w:val="Standaard"/>
    <w:link w:val="Kop4Char"/>
    <w:uiPriority w:val="9"/>
    <w:unhideWhenUsed/>
    <w:qFormat/>
    <w:rsid w:val="005D61FF"/>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rsid w:val="005D61FF"/>
    <w:pPr>
      <w:keepNext/>
      <w:keepLines/>
      <w:spacing w:before="40" w:after="0"/>
      <w:outlineLvl w:val="4"/>
    </w:pPr>
    <w:rPr>
      <w:rFonts w:asciiTheme="majorHAnsi" w:eastAsiaTheme="majorEastAsia" w:hAnsiTheme="majorHAnsi" w:cstheme="majorBidi"/>
      <w:color w:val="007789" w:themeColor="accent1" w:themeShade="BF"/>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D61FF"/>
    <w:rPr>
      <w:rFonts w:ascii="Times New Roman" w:eastAsiaTheme="majorEastAsia" w:hAnsi="Times New Roman" w:cstheme="majorBidi"/>
      <w:color w:val="007789" w:themeColor="accent1" w:themeShade="BF"/>
      <w:sz w:val="32"/>
    </w:rPr>
  </w:style>
  <w:style w:type="character" w:customStyle="1" w:styleId="Kop2Char">
    <w:name w:val="Kop 2 Char"/>
    <w:basedOn w:val="Standaardalinea-lettertype"/>
    <w:link w:val="Kop2"/>
    <w:uiPriority w:val="9"/>
    <w:rsid w:val="00F54A53"/>
    <w:rPr>
      <w:rFonts w:ascii="Times New Roman" w:eastAsiaTheme="majorEastAsia" w:hAnsi="Times New Roman" w:cstheme="majorBidi"/>
      <w:color w:val="007789" w:themeColor="accent1" w:themeShade="BF"/>
      <w:sz w:val="24"/>
    </w:rPr>
  </w:style>
  <w:style w:type="paragraph" w:customStyle="1" w:styleId="Contactgegevens">
    <w:name w:val="Contactgegevens"/>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2"/>
    <w:rsid w:val="00333D0D"/>
    <w:rPr>
      <w:rFonts w:asciiTheme="majorHAnsi" w:eastAsiaTheme="majorEastAsia" w:hAnsiTheme="majorHAnsi" w:cstheme="majorBidi"/>
      <w:color w:val="007789" w:themeColor="accent1" w:themeShade="BF"/>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Foto">
    <w:name w:val="F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rsid w:val="00045889"/>
    <w:rPr>
      <w:rFonts w:ascii="Times New Roman" w:eastAsiaTheme="majorEastAsia" w:hAnsi="Times New Roman" w:cstheme="majorBidi"/>
      <w:color w:val="004F5B" w:themeColor="accent1" w:themeShade="7F"/>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autoRedefine/>
    <w:uiPriority w:val="35"/>
    <w:unhideWhenUsed/>
    <w:qFormat/>
    <w:rsid w:val="004C1837"/>
    <w:pPr>
      <w:spacing w:before="0" w:line="240" w:lineRule="auto"/>
    </w:pPr>
    <w:rPr>
      <w:i/>
      <w:iCs/>
      <w:color w:val="4E5B6F" w:themeColor="text2"/>
      <w:sz w:val="18"/>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Kopvaninhoudsopgave">
    <w:name w:val="TOC Heading"/>
    <w:basedOn w:val="Kop1"/>
    <w:next w:val="Standaard"/>
    <w:uiPriority w:val="39"/>
    <w:unhideWhenUsed/>
    <w:qFormat/>
    <w:rsid w:val="00DF6104"/>
    <w:pPr>
      <w:spacing w:before="240" w:after="0" w:line="259" w:lineRule="auto"/>
      <w:contextualSpacing w:val="0"/>
      <w:outlineLvl w:val="9"/>
    </w:pPr>
    <w:rPr>
      <w:szCs w:val="32"/>
      <w:lang w:eastAsia="nl-NL"/>
    </w:rPr>
  </w:style>
  <w:style w:type="paragraph" w:styleId="Inhopg1">
    <w:name w:val="toc 1"/>
    <w:basedOn w:val="Standaard"/>
    <w:next w:val="Standaard"/>
    <w:autoRedefine/>
    <w:uiPriority w:val="39"/>
    <w:unhideWhenUsed/>
    <w:rsid w:val="00DF6104"/>
    <w:pPr>
      <w:spacing w:after="100"/>
    </w:pPr>
  </w:style>
  <w:style w:type="character" w:customStyle="1" w:styleId="Kop4Char">
    <w:name w:val="Kop 4 Char"/>
    <w:basedOn w:val="Standaardalinea-lettertype"/>
    <w:link w:val="Kop4"/>
    <w:uiPriority w:val="9"/>
    <w:rsid w:val="005D61FF"/>
    <w:rPr>
      <w:rFonts w:asciiTheme="majorHAnsi" w:eastAsiaTheme="majorEastAsia" w:hAnsiTheme="majorHAnsi" w:cstheme="majorBidi"/>
      <w:i/>
      <w:iCs/>
      <w:color w:val="007789" w:themeColor="accent1" w:themeShade="BF"/>
    </w:rPr>
  </w:style>
  <w:style w:type="character" w:customStyle="1" w:styleId="Kop5Char">
    <w:name w:val="Kop 5 Char"/>
    <w:basedOn w:val="Standaardalinea-lettertype"/>
    <w:link w:val="Kop5"/>
    <w:uiPriority w:val="9"/>
    <w:rsid w:val="005D61FF"/>
    <w:rPr>
      <w:rFonts w:asciiTheme="majorHAnsi" w:eastAsiaTheme="majorEastAsia" w:hAnsiTheme="majorHAnsi" w:cstheme="majorBidi"/>
      <w:color w:val="007789" w:themeColor="accent1" w:themeShade="BF"/>
    </w:rPr>
  </w:style>
  <w:style w:type="paragraph" w:styleId="Inhopg2">
    <w:name w:val="toc 2"/>
    <w:basedOn w:val="Standaard"/>
    <w:next w:val="Standaard"/>
    <w:autoRedefine/>
    <w:uiPriority w:val="39"/>
    <w:unhideWhenUsed/>
    <w:rsid w:val="00CF0D4F"/>
    <w:pPr>
      <w:spacing w:after="100"/>
      <w:ind w:left="220"/>
    </w:pPr>
  </w:style>
  <w:style w:type="paragraph" w:styleId="Bibliografie">
    <w:name w:val="Bibliography"/>
    <w:basedOn w:val="Standaard"/>
    <w:next w:val="Standaard"/>
    <w:uiPriority w:val="37"/>
    <w:unhideWhenUsed/>
    <w:rsid w:val="007261B4"/>
  </w:style>
  <w:style w:type="paragraph" w:styleId="Lijstalinea">
    <w:name w:val="List Paragraph"/>
    <w:basedOn w:val="Standaard"/>
    <w:uiPriority w:val="34"/>
    <w:unhideWhenUsed/>
    <w:qFormat/>
    <w:rsid w:val="00BF53DC"/>
    <w:pPr>
      <w:ind w:left="720"/>
      <w:contextualSpacing/>
    </w:pPr>
  </w:style>
  <w:style w:type="paragraph" w:customStyle="1" w:styleId="Afbeeldingonderschrift">
    <w:name w:val="Afbeelding onderschrift"/>
    <w:basedOn w:val="Standaard"/>
    <w:link w:val="AfbeeldingonderschriftChar"/>
    <w:qFormat/>
    <w:rsid w:val="00F404BD"/>
    <w:rPr>
      <w:i/>
      <w:sz w:val="18"/>
    </w:rPr>
  </w:style>
  <w:style w:type="character" w:customStyle="1" w:styleId="AfbeeldingonderschriftChar">
    <w:name w:val="Afbeelding onderschrift Char"/>
    <w:basedOn w:val="Standaardalinea-lettertype"/>
    <w:link w:val="Afbeeldingonderschrift"/>
    <w:rsid w:val="00F404BD"/>
    <w:rPr>
      <w:rFonts w:ascii="Times New Roman" w:hAnsi="Times New Roman"/>
      <w:i/>
      <w:sz w:val="18"/>
    </w:rPr>
  </w:style>
  <w:style w:type="character" w:customStyle="1" w:styleId="markedcontent">
    <w:name w:val="markedcontent"/>
    <w:basedOn w:val="Standaardalinea-lettertype"/>
    <w:rsid w:val="00D13655"/>
  </w:style>
  <w:style w:type="paragraph" w:styleId="Inhopg3">
    <w:name w:val="toc 3"/>
    <w:basedOn w:val="Standaard"/>
    <w:next w:val="Standaard"/>
    <w:autoRedefine/>
    <w:uiPriority w:val="39"/>
    <w:unhideWhenUsed/>
    <w:rsid w:val="00293EAA"/>
    <w:pPr>
      <w:spacing w:after="100"/>
      <w:ind w:left="440"/>
    </w:pPr>
  </w:style>
  <w:style w:type="paragraph" w:styleId="Geenafstand">
    <w:name w:val="No Spacing"/>
    <w:uiPriority w:val="1"/>
    <w:qFormat/>
    <w:rsid w:val="000E318D"/>
    <w:pPr>
      <w:spacing w:before="0"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1781">
      <w:bodyDiv w:val="1"/>
      <w:marLeft w:val="0"/>
      <w:marRight w:val="0"/>
      <w:marTop w:val="0"/>
      <w:marBottom w:val="0"/>
      <w:divBdr>
        <w:top w:val="none" w:sz="0" w:space="0" w:color="auto"/>
        <w:left w:val="none" w:sz="0" w:space="0" w:color="auto"/>
        <w:bottom w:val="none" w:sz="0" w:space="0" w:color="auto"/>
        <w:right w:val="none" w:sz="0" w:space="0" w:color="auto"/>
      </w:divBdr>
    </w:div>
    <w:div w:id="15011312">
      <w:bodyDiv w:val="1"/>
      <w:marLeft w:val="0"/>
      <w:marRight w:val="0"/>
      <w:marTop w:val="0"/>
      <w:marBottom w:val="0"/>
      <w:divBdr>
        <w:top w:val="none" w:sz="0" w:space="0" w:color="auto"/>
        <w:left w:val="none" w:sz="0" w:space="0" w:color="auto"/>
        <w:bottom w:val="none" w:sz="0" w:space="0" w:color="auto"/>
        <w:right w:val="none" w:sz="0" w:space="0" w:color="auto"/>
      </w:divBdr>
    </w:div>
    <w:div w:id="21247480">
      <w:bodyDiv w:val="1"/>
      <w:marLeft w:val="0"/>
      <w:marRight w:val="0"/>
      <w:marTop w:val="0"/>
      <w:marBottom w:val="0"/>
      <w:divBdr>
        <w:top w:val="none" w:sz="0" w:space="0" w:color="auto"/>
        <w:left w:val="none" w:sz="0" w:space="0" w:color="auto"/>
        <w:bottom w:val="none" w:sz="0" w:space="0" w:color="auto"/>
        <w:right w:val="none" w:sz="0" w:space="0" w:color="auto"/>
      </w:divBdr>
    </w:div>
    <w:div w:id="24840527">
      <w:bodyDiv w:val="1"/>
      <w:marLeft w:val="0"/>
      <w:marRight w:val="0"/>
      <w:marTop w:val="0"/>
      <w:marBottom w:val="0"/>
      <w:divBdr>
        <w:top w:val="none" w:sz="0" w:space="0" w:color="auto"/>
        <w:left w:val="none" w:sz="0" w:space="0" w:color="auto"/>
        <w:bottom w:val="none" w:sz="0" w:space="0" w:color="auto"/>
        <w:right w:val="none" w:sz="0" w:space="0" w:color="auto"/>
      </w:divBdr>
    </w:div>
    <w:div w:id="29957362">
      <w:bodyDiv w:val="1"/>
      <w:marLeft w:val="0"/>
      <w:marRight w:val="0"/>
      <w:marTop w:val="0"/>
      <w:marBottom w:val="0"/>
      <w:divBdr>
        <w:top w:val="none" w:sz="0" w:space="0" w:color="auto"/>
        <w:left w:val="none" w:sz="0" w:space="0" w:color="auto"/>
        <w:bottom w:val="none" w:sz="0" w:space="0" w:color="auto"/>
        <w:right w:val="none" w:sz="0" w:space="0" w:color="auto"/>
      </w:divBdr>
    </w:div>
    <w:div w:id="30233897">
      <w:bodyDiv w:val="1"/>
      <w:marLeft w:val="0"/>
      <w:marRight w:val="0"/>
      <w:marTop w:val="0"/>
      <w:marBottom w:val="0"/>
      <w:divBdr>
        <w:top w:val="none" w:sz="0" w:space="0" w:color="auto"/>
        <w:left w:val="none" w:sz="0" w:space="0" w:color="auto"/>
        <w:bottom w:val="none" w:sz="0" w:space="0" w:color="auto"/>
        <w:right w:val="none" w:sz="0" w:space="0" w:color="auto"/>
      </w:divBdr>
    </w:div>
    <w:div w:id="44567197">
      <w:bodyDiv w:val="1"/>
      <w:marLeft w:val="0"/>
      <w:marRight w:val="0"/>
      <w:marTop w:val="0"/>
      <w:marBottom w:val="0"/>
      <w:divBdr>
        <w:top w:val="none" w:sz="0" w:space="0" w:color="auto"/>
        <w:left w:val="none" w:sz="0" w:space="0" w:color="auto"/>
        <w:bottom w:val="none" w:sz="0" w:space="0" w:color="auto"/>
        <w:right w:val="none" w:sz="0" w:space="0" w:color="auto"/>
      </w:divBdr>
    </w:div>
    <w:div w:id="46152065">
      <w:bodyDiv w:val="1"/>
      <w:marLeft w:val="0"/>
      <w:marRight w:val="0"/>
      <w:marTop w:val="0"/>
      <w:marBottom w:val="0"/>
      <w:divBdr>
        <w:top w:val="none" w:sz="0" w:space="0" w:color="auto"/>
        <w:left w:val="none" w:sz="0" w:space="0" w:color="auto"/>
        <w:bottom w:val="none" w:sz="0" w:space="0" w:color="auto"/>
        <w:right w:val="none" w:sz="0" w:space="0" w:color="auto"/>
      </w:divBdr>
    </w:div>
    <w:div w:id="46534318">
      <w:bodyDiv w:val="1"/>
      <w:marLeft w:val="0"/>
      <w:marRight w:val="0"/>
      <w:marTop w:val="0"/>
      <w:marBottom w:val="0"/>
      <w:divBdr>
        <w:top w:val="none" w:sz="0" w:space="0" w:color="auto"/>
        <w:left w:val="none" w:sz="0" w:space="0" w:color="auto"/>
        <w:bottom w:val="none" w:sz="0" w:space="0" w:color="auto"/>
        <w:right w:val="none" w:sz="0" w:space="0" w:color="auto"/>
      </w:divBdr>
    </w:div>
    <w:div w:id="51656382">
      <w:bodyDiv w:val="1"/>
      <w:marLeft w:val="0"/>
      <w:marRight w:val="0"/>
      <w:marTop w:val="0"/>
      <w:marBottom w:val="0"/>
      <w:divBdr>
        <w:top w:val="none" w:sz="0" w:space="0" w:color="auto"/>
        <w:left w:val="none" w:sz="0" w:space="0" w:color="auto"/>
        <w:bottom w:val="none" w:sz="0" w:space="0" w:color="auto"/>
        <w:right w:val="none" w:sz="0" w:space="0" w:color="auto"/>
      </w:divBdr>
    </w:div>
    <w:div w:id="61759009">
      <w:bodyDiv w:val="1"/>
      <w:marLeft w:val="0"/>
      <w:marRight w:val="0"/>
      <w:marTop w:val="0"/>
      <w:marBottom w:val="0"/>
      <w:divBdr>
        <w:top w:val="none" w:sz="0" w:space="0" w:color="auto"/>
        <w:left w:val="none" w:sz="0" w:space="0" w:color="auto"/>
        <w:bottom w:val="none" w:sz="0" w:space="0" w:color="auto"/>
        <w:right w:val="none" w:sz="0" w:space="0" w:color="auto"/>
      </w:divBdr>
    </w:div>
    <w:div w:id="61877611">
      <w:bodyDiv w:val="1"/>
      <w:marLeft w:val="0"/>
      <w:marRight w:val="0"/>
      <w:marTop w:val="0"/>
      <w:marBottom w:val="0"/>
      <w:divBdr>
        <w:top w:val="none" w:sz="0" w:space="0" w:color="auto"/>
        <w:left w:val="none" w:sz="0" w:space="0" w:color="auto"/>
        <w:bottom w:val="none" w:sz="0" w:space="0" w:color="auto"/>
        <w:right w:val="none" w:sz="0" w:space="0" w:color="auto"/>
      </w:divBdr>
    </w:div>
    <w:div w:id="65224510">
      <w:bodyDiv w:val="1"/>
      <w:marLeft w:val="0"/>
      <w:marRight w:val="0"/>
      <w:marTop w:val="0"/>
      <w:marBottom w:val="0"/>
      <w:divBdr>
        <w:top w:val="none" w:sz="0" w:space="0" w:color="auto"/>
        <w:left w:val="none" w:sz="0" w:space="0" w:color="auto"/>
        <w:bottom w:val="none" w:sz="0" w:space="0" w:color="auto"/>
        <w:right w:val="none" w:sz="0" w:space="0" w:color="auto"/>
      </w:divBdr>
    </w:div>
    <w:div w:id="72359336">
      <w:bodyDiv w:val="1"/>
      <w:marLeft w:val="0"/>
      <w:marRight w:val="0"/>
      <w:marTop w:val="0"/>
      <w:marBottom w:val="0"/>
      <w:divBdr>
        <w:top w:val="none" w:sz="0" w:space="0" w:color="auto"/>
        <w:left w:val="none" w:sz="0" w:space="0" w:color="auto"/>
        <w:bottom w:val="none" w:sz="0" w:space="0" w:color="auto"/>
        <w:right w:val="none" w:sz="0" w:space="0" w:color="auto"/>
      </w:divBdr>
    </w:div>
    <w:div w:id="74400674">
      <w:bodyDiv w:val="1"/>
      <w:marLeft w:val="0"/>
      <w:marRight w:val="0"/>
      <w:marTop w:val="0"/>
      <w:marBottom w:val="0"/>
      <w:divBdr>
        <w:top w:val="none" w:sz="0" w:space="0" w:color="auto"/>
        <w:left w:val="none" w:sz="0" w:space="0" w:color="auto"/>
        <w:bottom w:val="none" w:sz="0" w:space="0" w:color="auto"/>
        <w:right w:val="none" w:sz="0" w:space="0" w:color="auto"/>
      </w:divBdr>
    </w:div>
    <w:div w:id="79572669">
      <w:bodyDiv w:val="1"/>
      <w:marLeft w:val="0"/>
      <w:marRight w:val="0"/>
      <w:marTop w:val="0"/>
      <w:marBottom w:val="0"/>
      <w:divBdr>
        <w:top w:val="none" w:sz="0" w:space="0" w:color="auto"/>
        <w:left w:val="none" w:sz="0" w:space="0" w:color="auto"/>
        <w:bottom w:val="none" w:sz="0" w:space="0" w:color="auto"/>
        <w:right w:val="none" w:sz="0" w:space="0" w:color="auto"/>
      </w:divBdr>
    </w:div>
    <w:div w:id="85268990">
      <w:bodyDiv w:val="1"/>
      <w:marLeft w:val="0"/>
      <w:marRight w:val="0"/>
      <w:marTop w:val="0"/>
      <w:marBottom w:val="0"/>
      <w:divBdr>
        <w:top w:val="none" w:sz="0" w:space="0" w:color="auto"/>
        <w:left w:val="none" w:sz="0" w:space="0" w:color="auto"/>
        <w:bottom w:val="none" w:sz="0" w:space="0" w:color="auto"/>
        <w:right w:val="none" w:sz="0" w:space="0" w:color="auto"/>
      </w:divBdr>
    </w:div>
    <w:div w:id="85616220">
      <w:bodyDiv w:val="1"/>
      <w:marLeft w:val="0"/>
      <w:marRight w:val="0"/>
      <w:marTop w:val="0"/>
      <w:marBottom w:val="0"/>
      <w:divBdr>
        <w:top w:val="none" w:sz="0" w:space="0" w:color="auto"/>
        <w:left w:val="none" w:sz="0" w:space="0" w:color="auto"/>
        <w:bottom w:val="none" w:sz="0" w:space="0" w:color="auto"/>
        <w:right w:val="none" w:sz="0" w:space="0" w:color="auto"/>
      </w:divBdr>
    </w:div>
    <w:div w:id="91242810">
      <w:bodyDiv w:val="1"/>
      <w:marLeft w:val="0"/>
      <w:marRight w:val="0"/>
      <w:marTop w:val="0"/>
      <w:marBottom w:val="0"/>
      <w:divBdr>
        <w:top w:val="none" w:sz="0" w:space="0" w:color="auto"/>
        <w:left w:val="none" w:sz="0" w:space="0" w:color="auto"/>
        <w:bottom w:val="none" w:sz="0" w:space="0" w:color="auto"/>
        <w:right w:val="none" w:sz="0" w:space="0" w:color="auto"/>
      </w:divBdr>
    </w:div>
    <w:div w:id="92089390">
      <w:bodyDiv w:val="1"/>
      <w:marLeft w:val="0"/>
      <w:marRight w:val="0"/>
      <w:marTop w:val="0"/>
      <w:marBottom w:val="0"/>
      <w:divBdr>
        <w:top w:val="none" w:sz="0" w:space="0" w:color="auto"/>
        <w:left w:val="none" w:sz="0" w:space="0" w:color="auto"/>
        <w:bottom w:val="none" w:sz="0" w:space="0" w:color="auto"/>
        <w:right w:val="none" w:sz="0" w:space="0" w:color="auto"/>
      </w:divBdr>
    </w:div>
    <w:div w:id="93675556">
      <w:bodyDiv w:val="1"/>
      <w:marLeft w:val="0"/>
      <w:marRight w:val="0"/>
      <w:marTop w:val="0"/>
      <w:marBottom w:val="0"/>
      <w:divBdr>
        <w:top w:val="none" w:sz="0" w:space="0" w:color="auto"/>
        <w:left w:val="none" w:sz="0" w:space="0" w:color="auto"/>
        <w:bottom w:val="none" w:sz="0" w:space="0" w:color="auto"/>
        <w:right w:val="none" w:sz="0" w:space="0" w:color="auto"/>
      </w:divBdr>
    </w:div>
    <w:div w:id="101341806">
      <w:bodyDiv w:val="1"/>
      <w:marLeft w:val="0"/>
      <w:marRight w:val="0"/>
      <w:marTop w:val="0"/>
      <w:marBottom w:val="0"/>
      <w:divBdr>
        <w:top w:val="none" w:sz="0" w:space="0" w:color="auto"/>
        <w:left w:val="none" w:sz="0" w:space="0" w:color="auto"/>
        <w:bottom w:val="none" w:sz="0" w:space="0" w:color="auto"/>
        <w:right w:val="none" w:sz="0" w:space="0" w:color="auto"/>
      </w:divBdr>
    </w:div>
    <w:div w:id="110563518">
      <w:bodyDiv w:val="1"/>
      <w:marLeft w:val="0"/>
      <w:marRight w:val="0"/>
      <w:marTop w:val="0"/>
      <w:marBottom w:val="0"/>
      <w:divBdr>
        <w:top w:val="none" w:sz="0" w:space="0" w:color="auto"/>
        <w:left w:val="none" w:sz="0" w:space="0" w:color="auto"/>
        <w:bottom w:val="none" w:sz="0" w:space="0" w:color="auto"/>
        <w:right w:val="none" w:sz="0" w:space="0" w:color="auto"/>
      </w:divBdr>
    </w:div>
    <w:div w:id="112097360">
      <w:bodyDiv w:val="1"/>
      <w:marLeft w:val="0"/>
      <w:marRight w:val="0"/>
      <w:marTop w:val="0"/>
      <w:marBottom w:val="0"/>
      <w:divBdr>
        <w:top w:val="none" w:sz="0" w:space="0" w:color="auto"/>
        <w:left w:val="none" w:sz="0" w:space="0" w:color="auto"/>
        <w:bottom w:val="none" w:sz="0" w:space="0" w:color="auto"/>
        <w:right w:val="none" w:sz="0" w:space="0" w:color="auto"/>
      </w:divBdr>
    </w:div>
    <w:div w:id="112335369">
      <w:bodyDiv w:val="1"/>
      <w:marLeft w:val="0"/>
      <w:marRight w:val="0"/>
      <w:marTop w:val="0"/>
      <w:marBottom w:val="0"/>
      <w:divBdr>
        <w:top w:val="none" w:sz="0" w:space="0" w:color="auto"/>
        <w:left w:val="none" w:sz="0" w:space="0" w:color="auto"/>
        <w:bottom w:val="none" w:sz="0" w:space="0" w:color="auto"/>
        <w:right w:val="none" w:sz="0" w:space="0" w:color="auto"/>
      </w:divBdr>
    </w:div>
    <w:div w:id="116916303">
      <w:bodyDiv w:val="1"/>
      <w:marLeft w:val="0"/>
      <w:marRight w:val="0"/>
      <w:marTop w:val="0"/>
      <w:marBottom w:val="0"/>
      <w:divBdr>
        <w:top w:val="none" w:sz="0" w:space="0" w:color="auto"/>
        <w:left w:val="none" w:sz="0" w:space="0" w:color="auto"/>
        <w:bottom w:val="none" w:sz="0" w:space="0" w:color="auto"/>
        <w:right w:val="none" w:sz="0" w:space="0" w:color="auto"/>
      </w:divBdr>
    </w:div>
    <w:div w:id="117139838">
      <w:bodyDiv w:val="1"/>
      <w:marLeft w:val="0"/>
      <w:marRight w:val="0"/>
      <w:marTop w:val="0"/>
      <w:marBottom w:val="0"/>
      <w:divBdr>
        <w:top w:val="none" w:sz="0" w:space="0" w:color="auto"/>
        <w:left w:val="none" w:sz="0" w:space="0" w:color="auto"/>
        <w:bottom w:val="none" w:sz="0" w:space="0" w:color="auto"/>
        <w:right w:val="none" w:sz="0" w:space="0" w:color="auto"/>
      </w:divBdr>
    </w:div>
    <w:div w:id="118451506">
      <w:bodyDiv w:val="1"/>
      <w:marLeft w:val="0"/>
      <w:marRight w:val="0"/>
      <w:marTop w:val="0"/>
      <w:marBottom w:val="0"/>
      <w:divBdr>
        <w:top w:val="none" w:sz="0" w:space="0" w:color="auto"/>
        <w:left w:val="none" w:sz="0" w:space="0" w:color="auto"/>
        <w:bottom w:val="none" w:sz="0" w:space="0" w:color="auto"/>
        <w:right w:val="none" w:sz="0" w:space="0" w:color="auto"/>
      </w:divBdr>
    </w:div>
    <w:div w:id="120193676">
      <w:bodyDiv w:val="1"/>
      <w:marLeft w:val="0"/>
      <w:marRight w:val="0"/>
      <w:marTop w:val="0"/>
      <w:marBottom w:val="0"/>
      <w:divBdr>
        <w:top w:val="none" w:sz="0" w:space="0" w:color="auto"/>
        <w:left w:val="none" w:sz="0" w:space="0" w:color="auto"/>
        <w:bottom w:val="none" w:sz="0" w:space="0" w:color="auto"/>
        <w:right w:val="none" w:sz="0" w:space="0" w:color="auto"/>
      </w:divBdr>
    </w:div>
    <w:div w:id="122507002">
      <w:bodyDiv w:val="1"/>
      <w:marLeft w:val="0"/>
      <w:marRight w:val="0"/>
      <w:marTop w:val="0"/>
      <w:marBottom w:val="0"/>
      <w:divBdr>
        <w:top w:val="none" w:sz="0" w:space="0" w:color="auto"/>
        <w:left w:val="none" w:sz="0" w:space="0" w:color="auto"/>
        <w:bottom w:val="none" w:sz="0" w:space="0" w:color="auto"/>
        <w:right w:val="none" w:sz="0" w:space="0" w:color="auto"/>
      </w:divBdr>
    </w:div>
    <w:div w:id="124786335">
      <w:bodyDiv w:val="1"/>
      <w:marLeft w:val="0"/>
      <w:marRight w:val="0"/>
      <w:marTop w:val="0"/>
      <w:marBottom w:val="0"/>
      <w:divBdr>
        <w:top w:val="none" w:sz="0" w:space="0" w:color="auto"/>
        <w:left w:val="none" w:sz="0" w:space="0" w:color="auto"/>
        <w:bottom w:val="none" w:sz="0" w:space="0" w:color="auto"/>
        <w:right w:val="none" w:sz="0" w:space="0" w:color="auto"/>
      </w:divBdr>
    </w:div>
    <w:div w:id="125391196">
      <w:bodyDiv w:val="1"/>
      <w:marLeft w:val="0"/>
      <w:marRight w:val="0"/>
      <w:marTop w:val="0"/>
      <w:marBottom w:val="0"/>
      <w:divBdr>
        <w:top w:val="none" w:sz="0" w:space="0" w:color="auto"/>
        <w:left w:val="none" w:sz="0" w:space="0" w:color="auto"/>
        <w:bottom w:val="none" w:sz="0" w:space="0" w:color="auto"/>
        <w:right w:val="none" w:sz="0" w:space="0" w:color="auto"/>
      </w:divBdr>
    </w:div>
    <w:div w:id="142163990">
      <w:bodyDiv w:val="1"/>
      <w:marLeft w:val="0"/>
      <w:marRight w:val="0"/>
      <w:marTop w:val="0"/>
      <w:marBottom w:val="0"/>
      <w:divBdr>
        <w:top w:val="none" w:sz="0" w:space="0" w:color="auto"/>
        <w:left w:val="none" w:sz="0" w:space="0" w:color="auto"/>
        <w:bottom w:val="none" w:sz="0" w:space="0" w:color="auto"/>
        <w:right w:val="none" w:sz="0" w:space="0" w:color="auto"/>
      </w:divBdr>
    </w:div>
    <w:div w:id="149031445">
      <w:bodyDiv w:val="1"/>
      <w:marLeft w:val="0"/>
      <w:marRight w:val="0"/>
      <w:marTop w:val="0"/>
      <w:marBottom w:val="0"/>
      <w:divBdr>
        <w:top w:val="none" w:sz="0" w:space="0" w:color="auto"/>
        <w:left w:val="none" w:sz="0" w:space="0" w:color="auto"/>
        <w:bottom w:val="none" w:sz="0" w:space="0" w:color="auto"/>
        <w:right w:val="none" w:sz="0" w:space="0" w:color="auto"/>
      </w:divBdr>
    </w:div>
    <w:div w:id="151483037">
      <w:bodyDiv w:val="1"/>
      <w:marLeft w:val="0"/>
      <w:marRight w:val="0"/>
      <w:marTop w:val="0"/>
      <w:marBottom w:val="0"/>
      <w:divBdr>
        <w:top w:val="none" w:sz="0" w:space="0" w:color="auto"/>
        <w:left w:val="none" w:sz="0" w:space="0" w:color="auto"/>
        <w:bottom w:val="none" w:sz="0" w:space="0" w:color="auto"/>
        <w:right w:val="none" w:sz="0" w:space="0" w:color="auto"/>
      </w:divBdr>
    </w:div>
    <w:div w:id="157549539">
      <w:bodyDiv w:val="1"/>
      <w:marLeft w:val="0"/>
      <w:marRight w:val="0"/>
      <w:marTop w:val="0"/>
      <w:marBottom w:val="0"/>
      <w:divBdr>
        <w:top w:val="none" w:sz="0" w:space="0" w:color="auto"/>
        <w:left w:val="none" w:sz="0" w:space="0" w:color="auto"/>
        <w:bottom w:val="none" w:sz="0" w:space="0" w:color="auto"/>
        <w:right w:val="none" w:sz="0" w:space="0" w:color="auto"/>
      </w:divBdr>
    </w:div>
    <w:div w:id="158815701">
      <w:bodyDiv w:val="1"/>
      <w:marLeft w:val="0"/>
      <w:marRight w:val="0"/>
      <w:marTop w:val="0"/>
      <w:marBottom w:val="0"/>
      <w:divBdr>
        <w:top w:val="none" w:sz="0" w:space="0" w:color="auto"/>
        <w:left w:val="none" w:sz="0" w:space="0" w:color="auto"/>
        <w:bottom w:val="none" w:sz="0" w:space="0" w:color="auto"/>
        <w:right w:val="none" w:sz="0" w:space="0" w:color="auto"/>
      </w:divBdr>
    </w:div>
    <w:div w:id="171335186">
      <w:bodyDiv w:val="1"/>
      <w:marLeft w:val="0"/>
      <w:marRight w:val="0"/>
      <w:marTop w:val="0"/>
      <w:marBottom w:val="0"/>
      <w:divBdr>
        <w:top w:val="none" w:sz="0" w:space="0" w:color="auto"/>
        <w:left w:val="none" w:sz="0" w:space="0" w:color="auto"/>
        <w:bottom w:val="none" w:sz="0" w:space="0" w:color="auto"/>
        <w:right w:val="none" w:sz="0" w:space="0" w:color="auto"/>
      </w:divBdr>
    </w:div>
    <w:div w:id="174030349">
      <w:bodyDiv w:val="1"/>
      <w:marLeft w:val="0"/>
      <w:marRight w:val="0"/>
      <w:marTop w:val="0"/>
      <w:marBottom w:val="0"/>
      <w:divBdr>
        <w:top w:val="none" w:sz="0" w:space="0" w:color="auto"/>
        <w:left w:val="none" w:sz="0" w:space="0" w:color="auto"/>
        <w:bottom w:val="none" w:sz="0" w:space="0" w:color="auto"/>
        <w:right w:val="none" w:sz="0" w:space="0" w:color="auto"/>
      </w:divBdr>
    </w:div>
    <w:div w:id="174662174">
      <w:bodyDiv w:val="1"/>
      <w:marLeft w:val="0"/>
      <w:marRight w:val="0"/>
      <w:marTop w:val="0"/>
      <w:marBottom w:val="0"/>
      <w:divBdr>
        <w:top w:val="none" w:sz="0" w:space="0" w:color="auto"/>
        <w:left w:val="none" w:sz="0" w:space="0" w:color="auto"/>
        <w:bottom w:val="none" w:sz="0" w:space="0" w:color="auto"/>
        <w:right w:val="none" w:sz="0" w:space="0" w:color="auto"/>
      </w:divBdr>
    </w:div>
    <w:div w:id="184028842">
      <w:bodyDiv w:val="1"/>
      <w:marLeft w:val="0"/>
      <w:marRight w:val="0"/>
      <w:marTop w:val="0"/>
      <w:marBottom w:val="0"/>
      <w:divBdr>
        <w:top w:val="none" w:sz="0" w:space="0" w:color="auto"/>
        <w:left w:val="none" w:sz="0" w:space="0" w:color="auto"/>
        <w:bottom w:val="none" w:sz="0" w:space="0" w:color="auto"/>
        <w:right w:val="none" w:sz="0" w:space="0" w:color="auto"/>
      </w:divBdr>
    </w:div>
    <w:div w:id="196545266">
      <w:bodyDiv w:val="1"/>
      <w:marLeft w:val="0"/>
      <w:marRight w:val="0"/>
      <w:marTop w:val="0"/>
      <w:marBottom w:val="0"/>
      <w:divBdr>
        <w:top w:val="none" w:sz="0" w:space="0" w:color="auto"/>
        <w:left w:val="none" w:sz="0" w:space="0" w:color="auto"/>
        <w:bottom w:val="none" w:sz="0" w:space="0" w:color="auto"/>
        <w:right w:val="none" w:sz="0" w:space="0" w:color="auto"/>
      </w:divBdr>
    </w:div>
    <w:div w:id="199443082">
      <w:bodyDiv w:val="1"/>
      <w:marLeft w:val="0"/>
      <w:marRight w:val="0"/>
      <w:marTop w:val="0"/>
      <w:marBottom w:val="0"/>
      <w:divBdr>
        <w:top w:val="none" w:sz="0" w:space="0" w:color="auto"/>
        <w:left w:val="none" w:sz="0" w:space="0" w:color="auto"/>
        <w:bottom w:val="none" w:sz="0" w:space="0" w:color="auto"/>
        <w:right w:val="none" w:sz="0" w:space="0" w:color="auto"/>
      </w:divBdr>
    </w:div>
    <w:div w:id="200360406">
      <w:bodyDiv w:val="1"/>
      <w:marLeft w:val="0"/>
      <w:marRight w:val="0"/>
      <w:marTop w:val="0"/>
      <w:marBottom w:val="0"/>
      <w:divBdr>
        <w:top w:val="none" w:sz="0" w:space="0" w:color="auto"/>
        <w:left w:val="none" w:sz="0" w:space="0" w:color="auto"/>
        <w:bottom w:val="none" w:sz="0" w:space="0" w:color="auto"/>
        <w:right w:val="none" w:sz="0" w:space="0" w:color="auto"/>
      </w:divBdr>
    </w:div>
    <w:div w:id="206989652">
      <w:bodyDiv w:val="1"/>
      <w:marLeft w:val="0"/>
      <w:marRight w:val="0"/>
      <w:marTop w:val="0"/>
      <w:marBottom w:val="0"/>
      <w:divBdr>
        <w:top w:val="none" w:sz="0" w:space="0" w:color="auto"/>
        <w:left w:val="none" w:sz="0" w:space="0" w:color="auto"/>
        <w:bottom w:val="none" w:sz="0" w:space="0" w:color="auto"/>
        <w:right w:val="none" w:sz="0" w:space="0" w:color="auto"/>
      </w:divBdr>
    </w:div>
    <w:div w:id="213934378">
      <w:bodyDiv w:val="1"/>
      <w:marLeft w:val="0"/>
      <w:marRight w:val="0"/>
      <w:marTop w:val="0"/>
      <w:marBottom w:val="0"/>
      <w:divBdr>
        <w:top w:val="none" w:sz="0" w:space="0" w:color="auto"/>
        <w:left w:val="none" w:sz="0" w:space="0" w:color="auto"/>
        <w:bottom w:val="none" w:sz="0" w:space="0" w:color="auto"/>
        <w:right w:val="none" w:sz="0" w:space="0" w:color="auto"/>
      </w:divBdr>
    </w:div>
    <w:div w:id="217086015">
      <w:bodyDiv w:val="1"/>
      <w:marLeft w:val="0"/>
      <w:marRight w:val="0"/>
      <w:marTop w:val="0"/>
      <w:marBottom w:val="0"/>
      <w:divBdr>
        <w:top w:val="none" w:sz="0" w:space="0" w:color="auto"/>
        <w:left w:val="none" w:sz="0" w:space="0" w:color="auto"/>
        <w:bottom w:val="none" w:sz="0" w:space="0" w:color="auto"/>
        <w:right w:val="none" w:sz="0" w:space="0" w:color="auto"/>
      </w:divBdr>
    </w:div>
    <w:div w:id="230578422">
      <w:bodyDiv w:val="1"/>
      <w:marLeft w:val="0"/>
      <w:marRight w:val="0"/>
      <w:marTop w:val="0"/>
      <w:marBottom w:val="0"/>
      <w:divBdr>
        <w:top w:val="none" w:sz="0" w:space="0" w:color="auto"/>
        <w:left w:val="none" w:sz="0" w:space="0" w:color="auto"/>
        <w:bottom w:val="none" w:sz="0" w:space="0" w:color="auto"/>
        <w:right w:val="none" w:sz="0" w:space="0" w:color="auto"/>
      </w:divBdr>
    </w:div>
    <w:div w:id="245649205">
      <w:bodyDiv w:val="1"/>
      <w:marLeft w:val="0"/>
      <w:marRight w:val="0"/>
      <w:marTop w:val="0"/>
      <w:marBottom w:val="0"/>
      <w:divBdr>
        <w:top w:val="none" w:sz="0" w:space="0" w:color="auto"/>
        <w:left w:val="none" w:sz="0" w:space="0" w:color="auto"/>
        <w:bottom w:val="none" w:sz="0" w:space="0" w:color="auto"/>
        <w:right w:val="none" w:sz="0" w:space="0" w:color="auto"/>
      </w:divBdr>
    </w:div>
    <w:div w:id="247420823">
      <w:bodyDiv w:val="1"/>
      <w:marLeft w:val="0"/>
      <w:marRight w:val="0"/>
      <w:marTop w:val="0"/>
      <w:marBottom w:val="0"/>
      <w:divBdr>
        <w:top w:val="none" w:sz="0" w:space="0" w:color="auto"/>
        <w:left w:val="none" w:sz="0" w:space="0" w:color="auto"/>
        <w:bottom w:val="none" w:sz="0" w:space="0" w:color="auto"/>
        <w:right w:val="none" w:sz="0" w:space="0" w:color="auto"/>
      </w:divBdr>
    </w:div>
    <w:div w:id="253441088">
      <w:bodyDiv w:val="1"/>
      <w:marLeft w:val="0"/>
      <w:marRight w:val="0"/>
      <w:marTop w:val="0"/>
      <w:marBottom w:val="0"/>
      <w:divBdr>
        <w:top w:val="none" w:sz="0" w:space="0" w:color="auto"/>
        <w:left w:val="none" w:sz="0" w:space="0" w:color="auto"/>
        <w:bottom w:val="none" w:sz="0" w:space="0" w:color="auto"/>
        <w:right w:val="none" w:sz="0" w:space="0" w:color="auto"/>
      </w:divBdr>
    </w:div>
    <w:div w:id="264653869">
      <w:bodyDiv w:val="1"/>
      <w:marLeft w:val="0"/>
      <w:marRight w:val="0"/>
      <w:marTop w:val="0"/>
      <w:marBottom w:val="0"/>
      <w:divBdr>
        <w:top w:val="none" w:sz="0" w:space="0" w:color="auto"/>
        <w:left w:val="none" w:sz="0" w:space="0" w:color="auto"/>
        <w:bottom w:val="none" w:sz="0" w:space="0" w:color="auto"/>
        <w:right w:val="none" w:sz="0" w:space="0" w:color="auto"/>
      </w:divBdr>
    </w:div>
    <w:div w:id="267927337">
      <w:bodyDiv w:val="1"/>
      <w:marLeft w:val="0"/>
      <w:marRight w:val="0"/>
      <w:marTop w:val="0"/>
      <w:marBottom w:val="0"/>
      <w:divBdr>
        <w:top w:val="none" w:sz="0" w:space="0" w:color="auto"/>
        <w:left w:val="none" w:sz="0" w:space="0" w:color="auto"/>
        <w:bottom w:val="none" w:sz="0" w:space="0" w:color="auto"/>
        <w:right w:val="none" w:sz="0" w:space="0" w:color="auto"/>
      </w:divBdr>
    </w:div>
    <w:div w:id="269897440">
      <w:bodyDiv w:val="1"/>
      <w:marLeft w:val="0"/>
      <w:marRight w:val="0"/>
      <w:marTop w:val="0"/>
      <w:marBottom w:val="0"/>
      <w:divBdr>
        <w:top w:val="none" w:sz="0" w:space="0" w:color="auto"/>
        <w:left w:val="none" w:sz="0" w:space="0" w:color="auto"/>
        <w:bottom w:val="none" w:sz="0" w:space="0" w:color="auto"/>
        <w:right w:val="none" w:sz="0" w:space="0" w:color="auto"/>
      </w:divBdr>
    </w:div>
    <w:div w:id="274945345">
      <w:bodyDiv w:val="1"/>
      <w:marLeft w:val="0"/>
      <w:marRight w:val="0"/>
      <w:marTop w:val="0"/>
      <w:marBottom w:val="0"/>
      <w:divBdr>
        <w:top w:val="none" w:sz="0" w:space="0" w:color="auto"/>
        <w:left w:val="none" w:sz="0" w:space="0" w:color="auto"/>
        <w:bottom w:val="none" w:sz="0" w:space="0" w:color="auto"/>
        <w:right w:val="none" w:sz="0" w:space="0" w:color="auto"/>
      </w:divBdr>
    </w:div>
    <w:div w:id="276448137">
      <w:bodyDiv w:val="1"/>
      <w:marLeft w:val="0"/>
      <w:marRight w:val="0"/>
      <w:marTop w:val="0"/>
      <w:marBottom w:val="0"/>
      <w:divBdr>
        <w:top w:val="none" w:sz="0" w:space="0" w:color="auto"/>
        <w:left w:val="none" w:sz="0" w:space="0" w:color="auto"/>
        <w:bottom w:val="none" w:sz="0" w:space="0" w:color="auto"/>
        <w:right w:val="none" w:sz="0" w:space="0" w:color="auto"/>
      </w:divBdr>
    </w:div>
    <w:div w:id="276907538">
      <w:bodyDiv w:val="1"/>
      <w:marLeft w:val="0"/>
      <w:marRight w:val="0"/>
      <w:marTop w:val="0"/>
      <w:marBottom w:val="0"/>
      <w:divBdr>
        <w:top w:val="none" w:sz="0" w:space="0" w:color="auto"/>
        <w:left w:val="none" w:sz="0" w:space="0" w:color="auto"/>
        <w:bottom w:val="none" w:sz="0" w:space="0" w:color="auto"/>
        <w:right w:val="none" w:sz="0" w:space="0" w:color="auto"/>
      </w:divBdr>
    </w:div>
    <w:div w:id="277642603">
      <w:bodyDiv w:val="1"/>
      <w:marLeft w:val="0"/>
      <w:marRight w:val="0"/>
      <w:marTop w:val="0"/>
      <w:marBottom w:val="0"/>
      <w:divBdr>
        <w:top w:val="none" w:sz="0" w:space="0" w:color="auto"/>
        <w:left w:val="none" w:sz="0" w:space="0" w:color="auto"/>
        <w:bottom w:val="none" w:sz="0" w:space="0" w:color="auto"/>
        <w:right w:val="none" w:sz="0" w:space="0" w:color="auto"/>
      </w:divBdr>
    </w:div>
    <w:div w:id="278494518">
      <w:bodyDiv w:val="1"/>
      <w:marLeft w:val="0"/>
      <w:marRight w:val="0"/>
      <w:marTop w:val="0"/>
      <w:marBottom w:val="0"/>
      <w:divBdr>
        <w:top w:val="none" w:sz="0" w:space="0" w:color="auto"/>
        <w:left w:val="none" w:sz="0" w:space="0" w:color="auto"/>
        <w:bottom w:val="none" w:sz="0" w:space="0" w:color="auto"/>
        <w:right w:val="none" w:sz="0" w:space="0" w:color="auto"/>
      </w:divBdr>
    </w:div>
    <w:div w:id="281348226">
      <w:bodyDiv w:val="1"/>
      <w:marLeft w:val="0"/>
      <w:marRight w:val="0"/>
      <w:marTop w:val="0"/>
      <w:marBottom w:val="0"/>
      <w:divBdr>
        <w:top w:val="none" w:sz="0" w:space="0" w:color="auto"/>
        <w:left w:val="none" w:sz="0" w:space="0" w:color="auto"/>
        <w:bottom w:val="none" w:sz="0" w:space="0" w:color="auto"/>
        <w:right w:val="none" w:sz="0" w:space="0" w:color="auto"/>
      </w:divBdr>
    </w:div>
    <w:div w:id="282421134">
      <w:bodyDiv w:val="1"/>
      <w:marLeft w:val="0"/>
      <w:marRight w:val="0"/>
      <w:marTop w:val="0"/>
      <w:marBottom w:val="0"/>
      <w:divBdr>
        <w:top w:val="none" w:sz="0" w:space="0" w:color="auto"/>
        <w:left w:val="none" w:sz="0" w:space="0" w:color="auto"/>
        <w:bottom w:val="none" w:sz="0" w:space="0" w:color="auto"/>
        <w:right w:val="none" w:sz="0" w:space="0" w:color="auto"/>
      </w:divBdr>
    </w:div>
    <w:div w:id="303317250">
      <w:bodyDiv w:val="1"/>
      <w:marLeft w:val="0"/>
      <w:marRight w:val="0"/>
      <w:marTop w:val="0"/>
      <w:marBottom w:val="0"/>
      <w:divBdr>
        <w:top w:val="none" w:sz="0" w:space="0" w:color="auto"/>
        <w:left w:val="none" w:sz="0" w:space="0" w:color="auto"/>
        <w:bottom w:val="none" w:sz="0" w:space="0" w:color="auto"/>
        <w:right w:val="none" w:sz="0" w:space="0" w:color="auto"/>
      </w:divBdr>
    </w:div>
    <w:div w:id="304359541">
      <w:bodyDiv w:val="1"/>
      <w:marLeft w:val="0"/>
      <w:marRight w:val="0"/>
      <w:marTop w:val="0"/>
      <w:marBottom w:val="0"/>
      <w:divBdr>
        <w:top w:val="none" w:sz="0" w:space="0" w:color="auto"/>
        <w:left w:val="none" w:sz="0" w:space="0" w:color="auto"/>
        <w:bottom w:val="none" w:sz="0" w:space="0" w:color="auto"/>
        <w:right w:val="none" w:sz="0" w:space="0" w:color="auto"/>
      </w:divBdr>
    </w:div>
    <w:div w:id="306133779">
      <w:bodyDiv w:val="1"/>
      <w:marLeft w:val="0"/>
      <w:marRight w:val="0"/>
      <w:marTop w:val="0"/>
      <w:marBottom w:val="0"/>
      <w:divBdr>
        <w:top w:val="none" w:sz="0" w:space="0" w:color="auto"/>
        <w:left w:val="none" w:sz="0" w:space="0" w:color="auto"/>
        <w:bottom w:val="none" w:sz="0" w:space="0" w:color="auto"/>
        <w:right w:val="none" w:sz="0" w:space="0" w:color="auto"/>
      </w:divBdr>
    </w:div>
    <w:div w:id="313723129">
      <w:bodyDiv w:val="1"/>
      <w:marLeft w:val="0"/>
      <w:marRight w:val="0"/>
      <w:marTop w:val="0"/>
      <w:marBottom w:val="0"/>
      <w:divBdr>
        <w:top w:val="none" w:sz="0" w:space="0" w:color="auto"/>
        <w:left w:val="none" w:sz="0" w:space="0" w:color="auto"/>
        <w:bottom w:val="none" w:sz="0" w:space="0" w:color="auto"/>
        <w:right w:val="none" w:sz="0" w:space="0" w:color="auto"/>
      </w:divBdr>
    </w:div>
    <w:div w:id="316228034">
      <w:bodyDiv w:val="1"/>
      <w:marLeft w:val="0"/>
      <w:marRight w:val="0"/>
      <w:marTop w:val="0"/>
      <w:marBottom w:val="0"/>
      <w:divBdr>
        <w:top w:val="none" w:sz="0" w:space="0" w:color="auto"/>
        <w:left w:val="none" w:sz="0" w:space="0" w:color="auto"/>
        <w:bottom w:val="none" w:sz="0" w:space="0" w:color="auto"/>
        <w:right w:val="none" w:sz="0" w:space="0" w:color="auto"/>
      </w:divBdr>
    </w:div>
    <w:div w:id="319577087">
      <w:bodyDiv w:val="1"/>
      <w:marLeft w:val="0"/>
      <w:marRight w:val="0"/>
      <w:marTop w:val="0"/>
      <w:marBottom w:val="0"/>
      <w:divBdr>
        <w:top w:val="none" w:sz="0" w:space="0" w:color="auto"/>
        <w:left w:val="none" w:sz="0" w:space="0" w:color="auto"/>
        <w:bottom w:val="none" w:sz="0" w:space="0" w:color="auto"/>
        <w:right w:val="none" w:sz="0" w:space="0" w:color="auto"/>
      </w:divBdr>
    </w:div>
    <w:div w:id="327364138">
      <w:bodyDiv w:val="1"/>
      <w:marLeft w:val="0"/>
      <w:marRight w:val="0"/>
      <w:marTop w:val="0"/>
      <w:marBottom w:val="0"/>
      <w:divBdr>
        <w:top w:val="none" w:sz="0" w:space="0" w:color="auto"/>
        <w:left w:val="none" w:sz="0" w:space="0" w:color="auto"/>
        <w:bottom w:val="none" w:sz="0" w:space="0" w:color="auto"/>
        <w:right w:val="none" w:sz="0" w:space="0" w:color="auto"/>
      </w:divBdr>
    </w:div>
    <w:div w:id="331223803">
      <w:bodyDiv w:val="1"/>
      <w:marLeft w:val="0"/>
      <w:marRight w:val="0"/>
      <w:marTop w:val="0"/>
      <w:marBottom w:val="0"/>
      <w:divBdr>
        <w:top w:val="none" w:sz="0" w:space="0" w:color="auto"/>
        <w:left w:val="none" w:sz="0" w:space="0" w:color="auto"/>
        <w:bottom w:val="none" w:sz="0" w:space="0" w:color="auto"/>
        <w:right w:val="none" w:sz="0" w:space="0" w:color="auto"/>
      </w:divBdr>
    </w:div>
    <w:div w:id="332954315">
      <w:bodyDiv w:val="1"/>
      <w:marLeft w:val="0"/>
      <w:marRight w:val="0"/>
      <w:marTop w:val="0"/>
      <w:marBottom w:val="0"/>
      <w:divBdr>
        <w:top w:val="none" w:sz="0" w:space="0" w:color="auto"/>
        <w:left w:val="none" w:sz="0" w:space="0" w:color="auto"/>
        <w:bottom w:val="none" w:sz="0" w:space="0" w:color="auto"/>
        <w:right w:val="none" w:sz="0" w:space="0" w:color="auto"/>
      </w:divBdr>
    </w:div>
    <w:div w:id="335960945">
      <w:bodyDiv w:val="1"/>
      <w:marLeft w:val="0"/>
      <w:marRight w:val="0"/>
      <w:marTop w:val="0"/>
      <w:marBottom w:val="0"/>
      <w:divBdr>
        <w:top w:val="none" w:sz="0" w:space="0" w:color="auto"/>
        <w:left w:val="none" w:sz="0" w:space="0" w:color="auto"/>
        <w:bottom w:val="none" w:sz="0" w:space="0" w:color="auto"/>
        <w:right w:val="none" w:sz="0" w:space="0" w:color="auto"/>
      </w:divBdr>
    </w:div>
    <w:div w:id="339166313">
      <w:bodyDiv w:val="1"/>
      <w:marLeft w:val="0"/>
      <w:marRight w:val="0"/>
      <w:marTop w:val="0"/>
      <w:marBottom w:val="0"/>
      <w:divBdr>
        <w:top w:val="none" w:sz="0" w:space="0" w:color="auto"/>
        <w:left w:val="none" w:sz="0" w:space="0" w:color="auto"/>
        <w:bottom w:val="none" w:sz="0" w:space="0" w:color="auto"/>
        <w:right w:val="none" w:sz="0" w:space="0" w:color="auto"/>
      </w:divBdr>
    </w:div>
    <w:div w:id="341666298">
      <w:bodyDiv w:val="1"/>
      <w:marLeft w:val="0"/>
      <w:marRight w:val="0"/>
      <w:marTop w:val="0"/>
      <w:marBottom w:val="0"/>
      <w:divBdr>
        <w:top w:val="none" w:sz="0" w:space="0" w:color="auto"/>
        <w:left w:val="none" w:sz="0" w:space="0" w:color="auto"/>
        <w:bottom w:val="none" w:sz="0" w:space="0" w:color="auto"/>
        <w:right w:val="none" w:sz="0" w:space="0" w:color="auto"/>
      </w:divBdr>
    </w:div>
    <w:div w:id="347341164">
      <w:bodyDiv w:val="1"/>
      <w:marLeft w:val="0"/>
      <w:marRight w:val="0"/>
      <w:marTop w:val="0"/>
      <w:marBottom w:val="0"/>
      <w:divBdr>
        <w:top w:val="none" w:sz="0" w:space="0" w:color="auto"/>
        <w:left w:val="none" w:sz="0" w:space="0" w:color="auto"/>
        <w:bottom w:val="none" w:sz="0" w:space="0" w:color="auto"/>
        <w:right w:val="none" w:sz="0" w:space="0" w:color="auto"/>
      </w:divBdr>
    </w:div>
    <w:div w:id="349571606">
      <w:bodyDiv w:val="1"/>
      <w:marLeft w:val="0"/>
      <w:marRight w:val="0"/>
      <w:marTop w:val="0"/>
      <w:marBottom w:val="0"/>
      <w:divBdr>
        <w:top w:val="none" w:sz="0" w:space="0" w:color="auto"/>
        <w:left w:val="none" w:sz="0" w:space="0" w:color="auto"/>
        <w:bottom w:val="none" w:sz="0" w:space="0" w:color="auto"/>
        <w:right w:val="none" w:sz="0" w:space="0" w:color="auto"/>
      </w:divBdr>
    </w:div>
    <w:div w:id="360011726">
      <w:bodyDiv w:val="1"/>
      <w:marLeft w:val="0"/>
      <w:marRight w:val="0"/>
      <w:marTop w:val="0"/>
      <w:marBottom w:val="0"/>
      <w:divBdr>
        <w:top w:val="none" w:sz="0" w:space="0" w:color="auto"/>
        <w:left w:val="none" w:sz="0" w:space="0" w:color="auto"/>
        <w:bottom w:val="none" w:sz="0" w:space="0" w:color="auto"/>
        <w:right w:val="none" w:sz="0" w:space="0" w:color="auto"/>
      </w:divBdr>
    </w:div>
    <w:div w:id="363331995">
      <w:bodyDiv w:val="1"/>
      <w:marLeft w:val="0"/>
      <w:marRight w:val="0"/>
      <w:marTop w:val="0"/>
      <w:marBottom w:val="0"/>
      <w:divBdr>
        <w:top w:val="none" w:sz="0" w:space="0" w:color="auto"/>
        <w:left w:val="none" w:sz="0" w:space="0" w:color="auto"/>
        <w:bottom w:val="none" w:sz="0" w:space="0" w:color="auto"/>
        <w:right w:val="none" w:sz="0" w:space="0" w:color="auto"/>
      </w:divBdr>
    </w:div>
    <w:div w:id="365375181">
      <w:bodyDiv w:val="1"/>
      <w:marLeft w:val="0"/>
      <w:marRight w:val="0"/>
      <w:marTop w:val="0"/>
      <w:marBottom w:val="0"/>
      <w:divBdr>
        <w:top w:val="none" w:sz="0" w:space="0" w:color="auto"/>
        <w:left w:val="none" w:sz="0" w:space="0" w:color="auto"/>
        <w:bottom w:val="none" w:sz="0" w:space="0" w:color="auto"/>
        <w:right w:val="none" w:sz="0" w:space="0" w:color="auto"/>
      </w:divBdr>
    </w:div>
    <w:div w:id="373702728">
      <w:bodyDiv w:val="1"/>
      <w:marLeft w:val="0"/>
      <w:marRight w:val="0"/>
      <w:marTop w:val="0"/>
      <w:marBottom w:val="0"/>
      <w:divBdr>
        <w:top w:val="none" w:sz="0" w:space="0" w:color="auto"/>
        <w:left w:val="none" w:sz="0" w:space="0" w:color="auto"/>
        <w:bottom w:val="none" w:sz="0" w:space="0" w:color="auto"/>
        <w:right w:val="none" w:sz="0" w:space="0" w:color="auto"/>
      </w:divBdr>
    </w:div>
    <w:div w:id="374618632">
      <w:bodyDiv w:val="1"/>
      <w:marLeft w:val="0"/>
      <w:marRight w:val="0"/>
      <w:marTop w:val="0"/>
      <w:marBottom w:val="0"/>
      <w:divBdr>
        <w:top w:val="none" w:sz="0" w:space="0" w:color="auto"/>
        <w:left w:val="none" w:sz="0" w:space="0" w:color="auto"/>
        <w:bottom w:val="none" w:sz="0" w:space="0" w:color="auto"/>
        <w:right w:val="none" w:sz="0" w:space="0" w:color="auto"/>
      </w:divBdr>
    </w:div>
    <w:div w:id="384914160">
      <w:bodyDiv w:val="1"/>
      <w:marLeft w:val="0"/>
      <w:marRight w:val="0"/>
      <w:marTop w:val="0"/>
      <w:marBottom w:val="0"/>
      <w:divBdr>
        <w:top w:val="none" w:sz="0" w:space="0" w:color="auto"/>
        <w:left w:val="none" w:sz="0" w:space="0" w:color="auto"/>
        <w:bottom w:val="none" w:sz="0" w:space="0" w:color="auto"/>
        <w:right w:val="none" w:sz="0" w:space="0" w:color="auto"/>
      </w:divBdr>
    </w:div>
    <w:div w:id="387150031">
      <w:bodyDiv w:val="1"/>
      <w:marLeft w:val="0"/>
      <w:marRight w:val="0"/>
      <w:marTop w:val="0"/>
      <w:marBottom w:val="0"/>
      <w:divBdr>
        <w:top w:val="none" w:sz="0" w:space="0" w:color="auto"/>
        <w:left w:val="none" w:sz="0" w:space="0" w:color="auto"/>
        <w:bottom w:val="none" w:sz="0" w:space="0" w:color="auto"/>
        <w:right w:val="none" w:sz="0" w:space="0" w:color="auto"/>
      </w:divBdr>
    </w:div>
    <w:div w:id="387997639">
      <w:bodyDiv w:val="1"/>
      <w:marLeft w:val="0"/>
      <w:marRight w:val="0"/>
      <w:marTop w:val="0"/>
      <w:marBottom w:val="0"/>
      <w:divBdr>
        <w:top w:val="none" w:sz="0" w:space="0" w:color="auto"/>
        <w:left w:val="none" w:sz="0" w:space="0" w:color="auto"/>
        <w:bottom w:val="none" w:sz="0" w:space="0" w:color="auto"/>
        <w:right w:val="none" w:sz="0" w:space="0" w:color="auto"/>
      </w:divBdr>
    </w:div>
    <w:div w:id="388068625">
      <w:bodyDiv w:val="1"/>
      <w:marLeft w:val="0"/>
      <w:marRight w:val="0"/>
      <w:marTop w:val="0"/>
      <w:marBottom w:val="0"/>
      <w:divBdr>
        <w:top w:val="none" w:sz="0" w:space="0" w:color="auto"/>
        <w:left w:val="none" w:sz="0" w:space="0" w:color="auto"/>
        <w:bottom w:val="none" w:sz="0" w:space="0" w:color="auto"/>
        <w:right w:val="none" w:sz="0" w:space="0" w:color="auto"/>
      </w:divBdr>
    </w:div>
    <w:div w:id="391779629">
      <w:bodyDiv w:val="1"/>
      <w:marLeft w:val="0"/>
      <w:marRight w:val="0"/>
      <w:marTop w:val="0"/>
      <w:marBottom w:val="0"/>
      <w:divBdr>
        <w:top w:val="none" w:sz="0" w:space="0" w:color="auto"/>
        <w:left w:val="none" w:sz="0" w:space="0" w:color="auto"/>
        <w:bottom w:val="none" w:sz="0" w:space="0" w:color="auto"/>
        <w:right w:val="none" w:sz="0" w:space="0" w:color="auto"/>
      </w:divBdr>
    </w:div>
    <w:div w:id="392310148">
      <w:bodyDiv w:val="1"/>
      <w:marLeft w:val="0"/>
      <w:marRight w:val="0"/>
      <w:marTop w:val="0"/>
      <w:marBottom w:val="0"/>
      <w:divBdr>
        <w:top w:val="none" w:sz="0" w:space="0" w:color="auto"/>
        <w:left w:val="none" w:sz="0" w:space="0" w:color="auto"/>
        <w:bottom w:val="none" w:sz="0" w:space="0" w:color="auto"/>
        <w:right w:val="none" w:sz="0" w:space="0" w:color="auto"/>
      </w:divBdr>
    </w:div>
    <w:div w:id="430666455">
      <w:bodyDiv w:val="1"/>
      <w:marLeft w:val="0"/>
      <w:marRight w:val="0"/>
      <w:marTop w:val="0"/>
      <w:marBottom w:val="0"/>
      <w:divBdr>
        <w:top w:val="none" w:sz="0" w:space="0" w:color="auto"/>
        <w:left w:val="none" w:sz="0" w:space="0" w:color="auto"/>
        <w:bottom w:val="none" w:sz="0" w:space="0" w:color="auto"/>
        <w:right w:val="none" w:sz="0" w:space="0" w:color="auto"/>
      </w:divBdr>
    </w:div>
    <w:div w:id="435294286">
      <w:bodyDiv w:val="1"/>
      <w:marLeft w:val="0"/>
      <w:marRight w:val="0"/>
      <w:marTop w:val="0"/>
      <w:marBottom w:val="0"/>
      <w:divBdr>
        <w:top w:val="none" w:sz="0" w:space="0" w:color="auto"/>
        <w:left w:val="none" w:sz="0" w:space="0" w:color="auto"/>
        <w:bottom w:val="none" w:sz="0" w:space="0" w:color="auto"/>
        <w:right w:val="none" w:sz="0" w:space="0" w:color="auto"/>
      </w:divBdr>
    </w:div>
    <w:div w:id="444616213">
      <w:bodyDiv w:val="1"/>
      <w:marLeft w:val="0"/>
      <w:marRight w:val="0"/>
      <w:marTop w:val="0"/>
      <w:marBottom w:val="0"/>
      <w:divBdr>
        <w:top w:val="none" w:sz="0" w:space="0" w:color="auto"/>
        <w:left w:val="none" w:sz="0" w:space="0" w:color="auto"/>
        <w:bottom w:val="none" w:sz="0" w:space="0" w:color="auto"/>
        <w:right w:val="none" w:sz="0" w:space="0" w:color="auto"/>
      </w:divBdr>
    </w:div>
    <w:div w:id="451361856">
      <w:bodyDiv w:val="1"/>
      <w:marLeft w:val="0"/>
      <w:marRight w:val="0"/>
      <w:marTop w:val="0"/>
      <w:marBottom w:val="0"/>
      <w:divBdr>
        <w:top w:val="none" w:sz="0" w:space="0" w:color="auto"/>
        <w:left w:val="none" w:sz="0" w:space="0" w:color="auto"/>
        <w:bottom w:val="none" w:sz="0" w:space="0" w:color="auto"/>
        <w:right w:val="none" w:sz="0" w:space="0" w:color="auto"/>
      </w:divBdr>
    </w:div>
    <w:div w:id="454637357">
      <w:bodyDiv w:val="1"/>
      <w:marLeft w:val="0"/>
      <w:marRight w:val="0"/>
      <w:marTop w:val="0"/>
      <w:marBottom w:val="0"/>
      <w:divBdr>
        <w:top w:val="none" w:sz="0" w:space="0" w:color="auto"/>
        <w:left w:val="none" w:sz="0" w:space="0" w:color="auto"/>
        <w:bottom w:val="none" w:sz="0" w:space="0" w:color="auto"/>
        <w:right w:val="none" w:sz="0" w:space="0" w:color="auto"/>
      </w:divBdr>
    </w:div>
    <w:div w:id="455410744">
      <w:bodyDiv w:val="1"/>
      <w:marLeft w:val="0"/>
      <w:marRight w:val="0"/>
      <w:marTop w:val="0"/>
      <w:marBottom w:val="0"/>
      <w:divBdr>
        <w:top w:val="none" w:sz="0" w:space="0" w:color="auto"/>
        <w:left w:val="none" w:sz="0" w:space="0" w:color="auto"/>
        <w:bottom w:val="none" w:sz="0" w:space="0" w:color="auto"/>
        <w:right w:val="none" w:sz="0" w:space="0" w:color="auto"/>
      </w:divBdr>
    </w:div>
    <w:div w:id="474839718">
      <w:bodyDiv w:val="1"/>
      <w:marLeft w:val="0"/>
      <w:marRight w:val="0"/>
      <w:marTop w:val="0"/>
      <w:marBottom w:val="0"/>
      <w:divBdr>
        <w:top w:val="none" w:sz="0" w:space="0" w:color="auto"/>
        <w:left w:val="none" w:sz="0" w:space="0" w:color="auto"/>
        <w:bottom w:val="none" w:sz="0" w:space="0" w:color="auto"/>
        <w:right w:val="none" w:sz="0" w:space="0" w:color="auto"/>
      </w:divBdr>
    </w:div>
    <w:div w:id="475342104">
      <w:bodyDiv w:val="1"/>
      <w:marLeft w:val="0"/>
      <w:marRight w:val="0"/>
      <w:marTop w:val="0"/>
      <w:marBottom w:val="0"/>
      <w:divBdr>
        <w:top w:val="none" w:sz="0" w:space="0" w:color="auto"/>
        <w:left w:val="none" w:sz="0" w:space="0" w:color="auto"/>
        <w:bottom w:val="none" w:sz="0" w:space="0" w:color="auto"/>
        <w:right w:val="none" w:sz="0" w:space="0" w:color="auto"/>
      </w:divBdr>
    </w:div>
    <w:div w:id="481508435">
      <w:bodyDiv w:val="1"/>
      <w:marLeft w:val="0"/>
      <w:marRight w:val="0"/>
      <w:marTop w:val="0"/>
      <w:marBottom w:val="0"/>
      <w:divBdr>
        <w:top w:val="none" w:sz="0" w:space="0" w:color="auto"/>
        <w:left w:val="none" w:sz="0" w:space="0" w:color="auto"/>
        <w:bottom w:val="none" w:sz="0" w:space="0" w:color="auto"/>
        <w:right w:val="none" w:sz="0" w:space="0" w:color="auto"/>
      </w:divBdr>
    </w:div>
    <w:div w:id="489759445">
      <w:bodyDiv w:val="1"/>
      <w:marLeft w:val="0"/>
      <w:marRight w:val="0"/>
      <w:marTop w:val="0"/>
      <w:marBottom w:val="0"/>
      <w:divBdr>
        <w:top w:val="none" w:sz="0" w:space="0" w:color="auto"/>
        <w:left w:val="none" w:sz="0" w:space="0" w:color="auto"/>
        <w:bottom w:val="none" w:sz="0" w:space="0" w:color="auto"/>
        <w:right w:val="none" w:sz="0" w:space="0" w:color="auto"/>
      </w:divBdr>
    </w:div>
    <w:div w:id="498810317">
      <w:bodyDiv w:val="1"/>
      <w:marLeft w:val="0"/>
      <w:marRight w:val="0"/>
      <w:marTop w:val="0"/>
      <w:marBottom w:val="0"/>
      <w:divBdr>
        <w:top w:val="none" w:sz="0" w:space="0" w:color="auto"/>
        <w:left w:val="none" w:sz="0" w:space="0" w:color="auto"/>
        <w:bottom w:val="none" w:sz="0" w:space="0" w:color="auto"/>
        <w:right w:val="none" w:sz="0" w:space="0" w:color="auto"/>
      </w:divBdr>
    </w:div>
    <w:div w:id="512110085">
      <w:bodyDiv w:val="1"/>
      <w:marLeft w:val="0"/>
      <w:marRight w:val="0"/>
      <w:marTop w:val="0"/>
      <w:marBottom w:val="0"/>
      <w:divBdr>
        <w:top w:val="none" w:sz="0" w:space="0" w:color="auto"/>
        <w:left w:val="none" w:sz="0" w:space="0" w:color="auto"/>
        <w:bottom w:val="none" w:sz="0" w:space="0" w:color="auto"/>
        <w:right w:val="none" w:sz="0" w:space="0" w:color="auto"/>
      </w:divBdr>
    </w:div>
    <w:div w:id="518128703">
      <w:bodyDiv w:val="1"/>
      <w:marLeft w:val="0"/>
      <w:marRight w:val="0"/>
      <w:marTop w:val="0"/>
      <w:marBottom w:val="0"/>
      <w:divBdr>
        <w:top w:val="none" w:sz="0" w:space="0" w:color="auto"/>
        <w:left w:val="none" w:sz="0" w:space="0" w:color="auto"/>
        <w:bottom w:val="none" w:sz="0" w:space="0" w:color="auto"/>
        <w:right w:val="none" w:sz="0" w:space="0" w:color="auto"/>
      </w:divBdr>
    </w:div>
    <w:div w:id="520821047">
      <w:bodyDiv w:val="1"/>
      <w:marLeft w:val="0"/>
      <w:marRight w:val="0"/>
      <w:marTop w:val="0"/>
      <w:marBottom w:val="0"/>
      <w:divBdr>
        <w:top w:val="none" w:sz="0" w:space="0" w:color="auto"/>
        <w:left w:val="none" w:sz="0" w:space="0" w:color="auto"/>
        <w:bottom w:val="none" w:sz="0" w:space="0" w:color="auto"/>
        <w:right w:val="none" w:sz="0" w:space="0" w:color="auto"/>
      </w:divBdr>
    </w:div>
    <w:div w:id="523130229">
      <w:bodyDiv w:val="1"/>
      <w:marLeft w:val="0"/>
      <w:marRight w:val="0"/>
      <w:marTop w:val="0"/>
      <w:marBottom w:val="0"/>
      <w:divBdr>
        <w:top w:val="none" w:sz="0" w:space="0" w:color="auto"/>
        <w:left w:val="none" w:sz="0" w:space="0" w:color="auto"/>
        <w:bottom w:val="none" w:sz="0" w:space="0" w:color="auto"/>
        <w:right w:val="none" w:sz="0" w:space="0" w:color="auto"/>
      </w:divBdr>
    </w:div>
    <w:div w:id="540089543">
      <w:bodyDiv w:val="1"/>
      <w:marLeft w:val="0"/>
      <w:marRight w:val="0"/>
      <w:marTop w:val="0"/>
      <w:marBottom w:val="0"/>
      <w:divBdr>
        <w:top w:val="none" w:sz="0" w:space="0" w:color="auto"/>
        <w:left w:val="none" w:sz="0" w:space="0" w:color="auto"/>
        <w:bottom w:val="none" w:sz="0" w:space="0" w:color="auto"/>
        <w:right w:val="none" w:sz="0" w:space="0" w:color="auto"/>
      </w:divBdr>
    </w:div>
    <w:div w:id="551381838">
      <w:bodyDiv w:val="1"/>
      <w:marLeft w:val="0"/>
      <w:marRight w:val="0"/>
      <w:marTop w:val="0"/>
      <w:marBottom w:val="0"/>
      <w:divBdr>
        <w:top w:val="none" w:sz="0" w:space="0" w:color="auto"/>
        <w:left w:val="none" w:sz="0" w:space="0" w:color="auto"/>
        <w:bottom w:val="none" w:sz="0" w:space="0" w:color="auto"/>
        <w:right w:val="none" w:sz="0" w:space="0" w:color="auto"/>
      </w:divBdr>
    </w:div>
    <w:div w:id="560095007">
      <w:bodyDiv w:val="1"/>
      <w:marLeft w:val="0"/>
      <w:marRight w:val="0"/>
      <w:marTop w:val="0"/>
      <w:marBottom w:val="0"/>
      <w:divBdr>
        <w:top w:val="none" w:sz="0" w:space="0" w:color="auto"/>
        <w:left w:val="none" w:sz="0" w:space="0" w:color="auto"/>
        <w:bottom w:val="none" w:sz="0" w:space="0" w:color="auto"/>
        <w:right w:val="none" w:sz="0" w:space="0" w:color="auto"/>
      </w:divBdr>
    </w:div>
    <w:div w:id="565183509">
      <w:bodyDiv w:val="1"/>
      <w:marLeft w:val="0"/>
      <w:marRight w:val="0"/>
      <w:marTop w:val="0"/>
      <w:marBottom w:val="0"/>
      <w:divBdr>
        <w:top w:val="none" w:sz="0" w:space="0" w:color="auto"/>
        <w:left w:val="none" w:sz="0" w:space="0" w:color="auto"/>
        <w:bottom w:val="none" w:sz="0" w:space="0" w:color="auto"/>
        <w:right w:val="none" w:sz="0" w:space="0" w:color="auto"/>
      </w:divBdr>
    </w:div>
    <w:div w:id="582959253">
      <w:bodyDiv w:val="1"/>
      <w:marLeft w:val="0"/>
      <w:marRight w:val="0"/>
      <w:marTop w:val="0"/>
      <w:marBottom w:val="0"/>
      <w:divBdr>
        <w:top w:val="none" w:sz="0" w:space="0" w:color="auto"/>
        <w:left w:val="none" w:sz="0" w:space="0" w:color="auto"/>
        <w:bottom w:val="none" w:sz="0" w:space="0" w:color="auto"/>
        <w:right w:val="none" w:sz="0" w:space="0" w:color="auto"/>
      </w:divBdr>
    </w:div>
    <w:div w:id="583535941">
      <w:bodyDiv w:val="1"/>
      <w:marLeft w:val="0"/>
      <w:marRight w:val="0"/>
      <w:marTop w:val="0"/>
      <w:marBottom w:val="0"/>
      <w:divBdr>
        <w:top w:val="none" w:sz="0" w:space="0" w:color="auto"/>
        <w:left w:val="none" w:sz="0" w:space="0" w:color="auto"/>
        <w:bottom w:val="none" w:sz="0" w:space="0" w:color="auto"/>
        <w:right w:val="none" w:sz="0" w:space="0" w:color="auto"/>
      </w:divBdr>
    </w:div>
    <w:div w:id="590628459">
      <w:bodyDiv w:val="1"/>
      <w:marLeft w:val="0"/>
      <w:marRight w:val="0"/>
      <w:marTop w:val="0"/>
      <w:marBottom w:val="0"/>
      <w:divBdr>
        <w:top w:val="none" w:sz="0" w:space="0" w:color="auto"/>
        <w:left w:val="none" w:sz="0" w:space="0" w:color="auto"/>
        <w:bottom w:val="none" w:sz="0" w:space="0" w:color="auto"/>
        <w:right w:val="none" w:sz="0" w:space="0" w:color="auto"/>
      </w:divBdr>
    </w:div>
    <w:div w:id="607471083">
      <w:bodyDiv w:val="1"/>
      <w:marLeft w:val="0"/>
      <w:marRight w:val="0"/>
      <w:marTop w:val="0"/>
      <w:marBottom w:val="0"/>
      <w:divBdr>
        <w:top w:val="none" w:sz="0" w:space="0" w:color="auto"/>
        <w:left w:val="none" w:sz="0" w:space="0" w:color="auto"/>
        <w:bottom w:val="none" w:sz="0" w:space="0" w:color="auto"/>
        <w:right w:val="none" w:sz="0" w:space="0" w:color="auto"/>
      </w:divBdr>
    </w:div>
    <w:div w:id="617958163">
      <w:bodyDiv w:val="1"/>
      <w:marLeft w:val="0"/>
      <w:marRight w:val="0"/>
      <w:marTop w:val="0"/>
      <w:marBottom w:val="0"/>
      <w:divBdr>
        <w:top w:val="none" w:sz="0" w:space="0" w:color="auto"/>
        <w:left w:val="none" w:sz="0" w:space="0" w:color="auto"/>
        <w:bottom w:val="none" w:sz="0" w:space="0" w:color="auto"/>
        <w:right w:val="none" w:sz="0" w:space="0" w:color="auto"/>
      </w:divBdr>
    </w:div>
    <w:div w:id="633289339">
      <w:bodyDiv w:val="1"/>
      <w:marLeft w:val="0"/>
      <w:marRight w:val="0"/>
      <w:marTop w:val="0"/>
      <w:marBottom w:val="0"/>
      <w:divBdr>
        <w:top w:val="none" w:sz="0" w:space="0" w:color="auto"/>
        <w:left w:val="none" w:sz="0" w:space="0" w:color="auto"/>
        <w:bottom w:val="none" w:sz="0" w:space="0" w:color="auto"/>
        <w:right w:val="none" w:sz="0" w:space="0" w:color="auto"/>
      </w:divBdr>
    </w:div>
    <w:div w:id="641469543">
      <w:bodyDiv w:val="1"/>
      <w:marLeft w:val="0"/>
      <w:marRight w:val="0"/>
      <w:marTop w:val="0"/>
      <w:marBottom w:val="0"/>
      <w:divBdr>
        <w:top w:val="none" w:sz="0" w:space="0" w:color="auto"/>
        <w:left w:val="none" w:sz="0" w:space="0" w:color="auto"/>
        <w:bottom w:val="none" w:sz="0" w:space="0" w:color="auto"/>
        <w:right w:val="none" w:sz="0" w:space="0" w:color="auto"/>
      </w:divBdr>
    </w:div>
    <w:div w:id="652683584">
      <w:bodyDiv w:val="1"/>
      <w:marLeft w:val="0"/>
      <w:marRight w:val="0"/>
      <w:marTop w:val="0"/>
      <w:marBottom w:val="0"/>
      <w:divBdr>
        <w:top w:val="none" w:sz="0" w:space="0" w:color="auto"/>
        <w:left w:val="none" w:sz="0" w:space="0" w:color="auto"/>
        <w:bottom w:val="none" w:sz="0" w:space="0" w:color="auto"/>
        <w:right w:val="none" w:sz="0" w:space="0" w:color="auto"/>
      </w:divBdr>
    </w:div>
    <w:div w:id="660277961">
      <w:bodyDiv w:val="1"/>
      <w:marLeft w:val="0"/>
      <w:marRight w:val="0"/>
      <w:marTop w:val="0"/>
      <w:marBottom w:val="0"/>
      <w:divBdr>
        <w:top w:val="none" w:sz="0" w:space="0" w:color="auto"/>
        <w:left w:val="none" w:sz="0" w:space="0" w:color="auto"/>
        <w:bottom w:val="none" w:sz="0" w:space="0" w:color="auto"/>
        <w:right w:val="none" w:sz="0" w:space="0" w:color="auto"/>
      </w:divBdr>
    </w:div>
    <w:div w:id="665520725">
      <w:bodyDiv w:val="1"/>
      <w:marLeft w:val="0"/>
      <w:marRight w:val="0"/>
      <w:marTop w:val="0"/>
      <w:marBottom w:val="0"/>
      <w:divBdr>
        <w:top w:val="none" w:sz="0" w:space="0" w:color="auto"/>
        <w:left w:val="none" w:sz="0" w:space="0" w:color="auto"/>
        <w:bottom w:val="none" w:sz="0" w:space="0" w:color="auto"/>
        <w:right w:val="none" w:sz="0" w:space="0" w:color="auto"/>
      </w:divBdr>
    </w:div>
    <w:div w:id="671759206">
      <w:bodyDiv w:val="1"/>
      <w:marLeft w:val="0"/>
      <w:marRight w:val="0"/>
      <w:marTop w:val="0"/>
      <w:marBottom w:val="0"/>
      <w:divBdr>
        <w:top w:val="none" w:sz="0" w:space="0" w:color="auto"/>
        <w:left w:val="none" w:sz="0" w:space="0" w:color="auto"/>
        <w:bottom w:val="none" w:sz="0" w:space="0" w:color="auto"/>
        <w:right w:val="none" w:sz="0" w:space="0" w:color="auto"/>
      </w:divBdr>
    </w:div>
    <w:div w:id="681201552">
      <w:bodyDiv w:val="1"/>
      <w:marLeft w:val="0"/>
      <w:marRight w:val="0"/>
      <w:marTop w:val="0"/>
      <w:marBottom w:val="0"/>
      <w:divBdr>
        <w:top w:val="none" w:sz="0" w:space="0" w:color="auto"/>
        <w:left w:val="none" w:sz="0" w:space="0" w:color="auto"/>
        <w:bottom w:val="none" w:sz="0" w:space="0" w:color="auto"/>
        <w:right w:val="none" w:sz="0" w:space="0" w:color="auto"/>
      </w:divBdr>
    </w:div>
    <w:div w:id="684790019">
      <w:bodyDiv w:val="1"/>
      <w:marLeft w:val="0"/>
      <w:marRight w:val="0"/>
      <w:marTop w:val="0"/>
      <w:marBottom w:val="0"/>
      <w:divBdr>
        <w:top w:val="none" w:sz="0" w:space="0" w:color="auto"/>
        <w:left w:val="none" w:sz="0" w:space="0" w:color="auto"/>
        <w:bottom w:val="none" w:sz="0" w:space="0" w:color="auto"/>
        <w:right w:val="none" w:sz="0" w:space="0" w:color="auto"/>
      </w:divBdr>
    </w:div>
    <w:div w:id="690912184">
      <w:bodyDiv w:val="1"/>
      <w:marLeft w:val="0"/>
      <w:marRight w:val="0"/>
      <w:marTop w:val="0"/>
      <w:marBottom w:val="0"/>
      <w:divBdr>
        <w:top w:val="none" w:sz="0" w:space="0" w:color="auto"/>
        <w:left w:val="none" w:sz="0" w:space="0" w:color="auto"/>
        <w:bottom w:val="none" w:sz="0" w:space="0" w:color="auto"/>
        <w:right w:val="none" w:sz="0" w:space="0" w:color="auto"/>
      </w:divBdr>
    </w:div>
    <w:div w:id="697241928">
      <w:bodyDiv w:val="1"/>
      <w:marLeft w:val="0"/>
      <w:marRight w:val="0"/>
      <w:marTop w:val="0"/>
      <w:marBottom w:val="0"/>
      <w:divBdr>
        <w:top w:val="none" w:sz="0" w:space="0" w:color="auto"/>
        <w:left w:val="none" w:sz="0" w:space="0" w:color="auto"/>
        <w:bottom w:val="none" w:sz="0" w:space="0" w:color="auto"/>
        <w:right w:val="none" w:sz="0" w:space="0" w:color="auto"/>
      </w:divBdr>
    </w:div>
    <w:div w:id="708341579">
      <w:bodyDiv w:val="1"/>
      <w:marLeft w:val="0"/>
      <w:marRight w:val="0"/>
      <w:marTop w:val="0"/>
      <w:marBottom w:val="0"/>
      <w:divBdr>
        <w:top w:val="none" w:sz="0" w:space="0" w:color="auto"/>
        <w:left w:val="none" w:sz="0" w:space="0" w:color="auto"/>
        <w:bottom w:val="none" w:sz="0" w:space="0" w:color="auto"/>
        <w:right w:val="none" w:sz="0" w:space="0" w:color="auto"/>
      </w:divBdr>
    </w:div>
    <w:div w:id="720665275">
      <w:bodyDiv w:val="1"/>
      <w:marLeft w:val="0"/>
      <w:marRight w:val="0"/>
      <w:marTop w:val="0"/>
      <w:marBottom w:val="0"/>
      <w:divBdr>
        <w:top w:val="none" w:sz="0" w:space="0" w:color="auto"/>
        <w:left w:val="none" w:sz="0" w:space="0" w:color="auto"/>
        <w:bottom w:val="none" w:sz="0" w:space="0" w:color="auto"/>
        <w:right w:val="none" w:sz="0" w:space="0" w:color="auto"/>
      </w:divBdr>
    </w:div>
    <w:div w:id="723411079">
      <w:bodyDiv w:val="1"/>
      <w:marLeft w:val="0"/>
      <w:marRight w:val="0"/>
      <w:marTop w:val="0"/>
      <w:marBottom w:val="0"/>
      <w:divBdr>
        <w:top w:val="none" w:sz="0" w:space="0" w:color="auto"/>
        <w:left w:val="none" w:sz="0" w:space="0" w:color="auto"/>
        <w:bottom w:val="none" w:sz="0" w:space="0" w:color="auto"/>
        <w:right w:val="none" w:sz="0" w:space="0" w:color="auto"/>
      </w:divBdr>
    </w:div>
    <w:div w:id="728505124">
      <w:bodyDiv w:val="1"/>
      <w:marLeft w:val="0"/>
      <w:marRight w:val="0"/>
      <w:marTop w:val="0"/>
      <w:marBottom w:val="0"/>
      <w:divBdr>
        <w:top w:val="none" w:sz="0" w:space="0" w:color="auto"/>
        <w:left w:val="none" w:sz="0" w:space="0" w:color="auto"/>
        <w:bottom w:val="none" w:sz="0" w:space="0" w:color="auto"/>
        <w:right w:val="none" w:sz="0" w:space="0" w:color="auto"/>
      </w:divBdr>
    </w:div>
    <w:div w:id="729815116">
      <w:bodyDiv w:val="1"/>
      <w:marLeft w:val="0"/>
      <w:marRight w:val="0"/>
      <w:marTop w:val="0"/>
      <w:marBottom w:val="0"/>
      <w:divBdr>
        <w:top w:val="none" w:sz="0" w:space="0" w:color="auto"/>
        <w:left w:val="none" w:sz="0" w:space="0" w:color="auto"/>
        <w:bottom w:val="none" w:sz="0" w:space="0" w:color="auto"/>
        <w:right w:val="none" w:sz="0" w:space="0" w:color="auto"/>
      </w:divBdr>
    </w:div>
    <w:div w:id="733696134">
      <w:bodyDiv w:val="1"/>
      <w:marLeft w:val="0"/>
      <w:marRight w:val="0"/>
      <w:marTop w:val="0"/>
      <w:marBottom w:val="0"/>
      <w:divBdr>
        <w:top w:val="none" w:sz="0" w:space="0" w:color="auto"/>
        <w:left w:val="none" w:sz="0" w:space="0" w:color="auto"/>
        <w:bottom w:val="none" w:sz="0" w:space="0" w:color="auto"/>
        <w:right w:val="none" w:sz="0" w:space="0" w:color="auto"/>
      </w:divBdr>
    </w:div>
    <w:div w:id="741369316">
      <w:bodyDiv w:val="1"/>
      <w:marLeft w:val="0"/>
      <w:marRight w:val="0"/>
      <w:marTop w:val="0"/>
      <w:marBottom w:val="0"/>
      <w:divBdr>
        <w:top w:val="none" w:sz="0" w:space="0" w:color="auto"/>
        <w:left w:val="none" w:sz="0" w:space="0" w:color="auto"/>
        <w:bottom w:val="none" w:sz="0" w:space="0" w:color="auto"/>
        <w:right w:val="none" w:sz="0" w:space="0" w:color="auto"/>
      </w:divBdr>
    </w:div>
    <w:div w:id="745347608">
      <w:bodyDiv w:val="1"/>
      <w:marLeft w:val="0"/>
      <w:marRight w:val="0"/>
      <w:marTop w:val="0"/>
      <w:marBottom w:val="0"/>
      <w:divBdr>
        <w:top w:val="none" w:sz="0" w:space="0" w:color="auto"/>
        <w:left w:val="none" w:sz="0" w:space="0" w:color="auto"/>
        <w:bottom w:val="none" w:sz="0" w:space="0" w:color="auto"/>
        <w:right w:val="none" w:sz="0" w:space="0" w:color="auto"/>
      </w:divBdr>
    </w:div>
    <w:div w:id="745734349">
      <w:bodyDiv w:val="1"/>
      <w:marLeft w:val="0"/>
      <w:marRight w:val="0"/>
      <w:marTop w:val="0"/>
      <w:marBottom w:val="0"/>
      <w:divBdr>
        <w:top w:val="none" w:sz="0" w:space="0" w:color="auto"/>
        <w:left w:val="none" w:sz="0" w:space="0" w:color="auto"/>
        <w:bottom w:val="none" w:sz="0" w:space="0" w:color="auto"/>
        <w:right w:val="none" w:sz="0" w:space="0" w:color="auto"/>
      </w:divBdr>
    </w:div>
    <w:div w:id="754208483">
      <w:bodyDiv w:val="1"/>
      <w:marLeft w:val="0"/>
      <w:marRight w:val="0"/>
      <w:marTop w:val="0"/>
      <w:marBottom w:val="0"/>
      <w:divBdr>
        <w:top w:val="none" w:sz="0" w:space="0" w:color="auto"/>
        <w:left w:val="none" w:sz="0" w:space="0" w:color="auto"/>
        <w:bottom w:val="none" w:sz="0" w:space="0" w:color="auto"/>
        <w:right w:val="none" w:sz="0" w:space="0" w:color="auto"/>
      </w:divBdr>
    </w:div>
    <w:div w:id="755832647">
      <w:bodyDiv w:val="1"/>
      <w:marLeft w:val="0"/>
      <w:marRight w:val="0"/>
      <w:marTop w:val="0"/>
      <w:marBottom w:val="0"/>
      <w:divBdr>
        <w:top w:val="none" w:sz="0" w:space="0" w:color="auto"/>
        <w:left w:val="none" w:sz="0" w:space="0" w:color="auto"/>
        <w:bottom w:val="none" w:sz="0" w:space="0" w:color="auto"/>
        <w:right w:val="none" w:sz="0" w:space="0" w:color="auto"/>
      </w:divBdr>
    </w:div>
    <w:div w:id="756100700">
      <w:bodyDiv w:val="1"/>
      <w:marLeft w:val="0"/>
      <w:marRight w:val="0"/>
      <w:marTop w:val="0"/>
      <w:marBottom w:val="0"/>
      <w:divBdr>
        <w:top w:val="none" w:sz="0" w:space="0" w:color="auto"/>
        <w:left w:val="none" w:sz="0" w:space="0" w:color="auto"/>
        <w:bottom w:val="none" w:sz="0" w:space="0" w:color="auto"/>
        <w:right w:val="none" w:sz="0" w:space="0" w:color="auto"/>
      </w:divBdr>
    </w:div>
    <w:div w:id="759065186">
      <w:bodyDiv w:val="1"/>
      <w:marLeft w:val="0"/>
      <w:marRight w:val="0"/>
      <w:marTop w:val="0"/>
      <w:marBottom w:val="0"/>
      <w:divBdr>
        <w:top w:val="none" w:sz="0" w:space="0" w:color="auto"/>
        <w:left w:val="none" w:sz="0" w:space="0" w:color="auto"/>
        <w:bottom w:val="none" w:sz="0" w:space="0" w:color="auto"/>
        <w:right w:val="none" w:sz="0" w:space="0" w:color="auto"/>
      </w:divBdr>
    </w:div>
    <w:div w:id="761075173">
      <w:bodyDiv w:val="1"/>
      <w:marLeft w:val="0"/>
      <w:marRight w:val="0"/>
      <w:marTop w:val="0"/>
      <w:marBottom w:val="0"/>
      <w:divBdr>
        <w:top w:val="none" w:sz="0" w:space="0" w:color="auto"/>
        <w:left w:val="none" w:sz="0" w:space="0" w:color="auto"/>
        <w:bottom w:val="none" w:sz="0" w:space="0" w:color="auto"/>
        <w:right w:val="none" w:sz="0" w:space="0" w:color="auto"/>
      </w:divBdr>
    </w:div>
    <w:div w:id="762841832">
      <w:bodyDiv w:val="1"/>
      <w:marLeft w:val="0"/>
      <w:marRight w:val="0"/>
      <w:marTop w:val="0"/>
      <w:marBottom w:val="0"/>
      <w:divBdr>
        <w:top w:val="none" w:sz="0" w:space="0" w:color="auto"/>
        <w:left w:val="none" w:sz="0" w:space="0" w:color="auto"/>
        <w:bottom w:val="none" w:sz="0" w:space="0" w:color="auto"/>
        <w:right w:val="none" w:sz="0" w:space="0" w:color="auto"/>
      </w:divBdr>
    </w:div>
    <w:div w:id="770592008">
      <w:bodyDiv w:val="1"/>
      <w:marLeft w:val="0"/>
      <w:marRight w:val="0"/>
      <w:marTop w:val="0"/>
      <w:marBottom w:val="0"/>
      <w:divBdr>
        <w:top w:val="none" w:sz="0" w:space="0" w:color="auto"/>
        <w:left w:val="none" w:sz="0" w:space="0" w:color="auto"/>
        <w:bottom w:val="none" w:sz="0" w:space="0" w:color="auto"/>
        <w:right w:val="none" w:sz="0" w:space="0" w:color="auto"/>
      </w:divBdr>
    </w:div>
    <w:div w:id="783379022">
      <w:bodyDiv w:val="1"/>
      <w:marLeft w:val="0"/>
      <w:marRight w:val="0"/>
      <w:marTop w:val="0"/>
      <w:marBottom w:val="0"/>
      <w:divBdr>
        <w:top w:val="none" w:sz="0" w:space="0" w:color="auto"/>
        <w:left w:val="none" w:sz="0" w:space="0" w:color="auto"/>
        <w:bottom w:val="none" w:sz="0" w:space="0" w:color="auto"/>
        <w:right w:val="none" w:sz="0" w:space="0" w:color="auto"/>
      </w:divBdr>
    </w:div>
    <w:div w:id="796528063">
      <w:bodyDiv w:val="1"/>
      <w:marLeft w:val="0"/>
      <w:marRight w:val="0"/>
      <w:marTop w:val="0"/>
      <w:marBottom w:val="0"/>
      <w:divBdr>
        <w:top w:val="none" w:sz="0" w:space="0" w:color="auto"/>
        <w:left w:val="none" w:sz="0" w:space="0" w:color="auto"/>
        <w:bottom w:val="none" w:sz="0" w:space="0" w:color="auto"/>
        <w:right w:val="none" w:sz="0" w:space="0" w:color="auto"/>
      </w:divBdr>
    </w:div>
    <w:div w:id="796796352">
      <w:bodyDiv w:val="1"/>
      <w:marLeft w:val="0"/>
      <w:marRight w:val="0"/>
      <w:marTop w:val="0"/>
      <w:marBottom w:val="0"/>
      <w:divBdr>
        <w:top w:val="none" w:sz="0" w:space="0" w:color="auto"/>
        <w:left w:val="none" w:sz="0" w:space="0" w:color="auto"/>
        <w:bottom w:val="none" w:sz="0" w:space="0" w:color="auto"/>
        <w:right w:val="none" w:sz="0" w:space="0" w:color="auto"/>
      </w:divBdr>
    </w:div>
    <w:div w:id="798566924">
      <w:bodyDiv w:val="1"/>
      <w:marLeft w:val="0"/>
      <w:marRight w:val="0"/>
      <w:marTop w:val="0"/>
      <w:marBottom w:val="0"/>
      <w:divBdr>
        <w:top w:val="none" w:sz="0" w:space="0" w:color="auto"/>
        <w:left w:val="none" w:sz="0" w:space="0" w:color="auto"/>
        <w:bottom w:val="none" w:sz="0" w:space="0" w:color="auto"/>
        <w:right w:val="none" w:sz="0" w:space="0" w:color="auto"/>
      </w:divBdr>
    </w:div>
    <w:div w:id="818839244">
      <w:bodyDiv w:val="1"/>
      <w:marLeft w:val="0"/>
      <w:marRight w:val="0"/>
      <w:marTop w:val="0"/>
      <w:marBottom w:val="0"/>
      <w:divBdr>
        <w:top w:val="none" w:sz="0" w:space="0" w:color="auto"/>
        <w:left w:val="none" w:sz="0" w:space="0" w:color="auto"/>
        <w:bottom w:val="none" w:sz="0" w:space="0" w:color="auto"/>
        <w:right w:val="none" w:sz="0" w:space="0" w:color="auto"/>
      </w:divBdr>
    </w:div>
    <w:div w:id="829490115">
      <w:bodyDiv w:val="1"/>
      <w:marLeft w:val="0"/>
      <w:marRight w:val="0"/>
      <w:marTop w:val="0"/>
      <w:marBottom w:val="0"/>
      <w:divBdr>
        <w:top w:val="none" w:sz="0" w:space="0" w:color="auto"/>
        <w:left w:val="none" w:sz="0" w:space="0" w:color="auto"/>
        <w:bottom w:val="none" w:sz="0" w:space="0" w:color="auto"/>
        <w:right w:val="none" w:sz="0" w:space="0" w:color="auto"/>
      </w:divBdr>
    </w:div>
    <w:div w:id="832262154">
      <w:bodyDiv w:val="1"/>
      <w:marLeft w:val="0"/>
      <w:marRight w:val="0"/>
      <w:marTop w:val="0"/>
      <w:marBottom w:val="0"/>
      <w:divBdr>
        <w:top w:val="none" w:sz="0" w:space="0" w:color="auto"/>
        <w:left w:val="none" w:sz="0" w:space="0" w:color="auto"/>
        <w:bottom w:val="none" w:sz="0" w:space="0" w:color="auto"/>
        <w:right w:val="none" w:sz="0" w:space="0" w:color="auto"/>
      </w:divBdr>
    </w:div>
    <w:div w:id="840852385">
      <w:bodyDiv w:val="1"/>
      <w:marLeft w:val="0"/>
      <w:marRight w:val="0"/>
      <w:marTop w:val="0"/>
      <w:marBottom w:val="0"/>
      <w:divBdr>
        <w:top w:val="none" w:sz="0" w:space="0" w:color="auto"/>
        <w:left w:val="none" w:sz="0" w:space="0" w:color="auto"/>
        <w:bottom w:val="none" w:sz="0" w:space="0" w:color="auto"/>
        <w:right w:val="none" w:sz="0" w:space="0" w:color="auto"/>
      </w:divBdr>
    </w:div>
    <w:div w:id="848328290">
      <w:bodyDiv w:val="1"/>
      <w:marLeft w:val="0"/>
      <w:marRight w:val="0"/>
      <w:marTop w:val="0"/>
      <w:marBottom w:val="0"/>
      <w:divBdr>
        <w:top w:val="none" w:sz="0" w:space="0" w:color="auto"/>
        <w:left w:val="none" w:sz="0" w:space="0" w:color="auto"/>
        <w:bottom w:val="none" w:sz="0" w:space="0" w:color="auto"/>
        <w:right w:val="none" w:sz="0" w:space="0" w:color="auto"/>
      </w:divBdr>
    </w:div>
    <w:div w:id="856425303">
      <w:bodyDiv w:val="1"/>
      <w:marLeft w:val="0"/>
      <w:marRight w:val="0"/>
      <w:marTop w:val="0"/>
      <w:marBottom w:val="0"/>
      <w:divBdr>
        <w:top w:val="none" w:sz="0" w:space="0" w:color="auto"/>
        <w:left w:val="none" w:sz="0" w:space="0" w:color="auto"/>
        <w:bottom w:val="none" w:sz="0" w:space="0" w:color="auto"/>
        <w:right w:val="none" w:sz="0" w:space="0" w:color="auto"/>
      </w:divBdr>
    </w:div>
    <w:div w:id="877549787">
      <w:bodyDiv w:val="1"/>
      <w:marLeft w:val="0"/>
      <w:marRight w:val="0"/>
      <w:marTop w:val="0"/>
      <w:marBottom w:val="0"/>
      <w:divBdr>
        <w:top w:val="none" w:sz="0" w:space="0" w:color="auto"/>
        <w:left w:val="none" w:sz="0" w:space="0" w:color="auto"/>
        <w:bottom w:val="none" w:sz="0" w:space="0" w:color="auto"/>
        <w:right w:val="none" w:sz="0" w:space="0" w:color="auto"/>
      </w:divBdr>
    </w:div>
    <w:div w:id="882324662">
      <w:bodyDiv w:val="1"/>
      <w:marLeft w:val="0"/>
      <w:marRight w:val="0"/>
      <w:marTop w:val="0"/>
      <w:marBottom w:val="0"/>
      <w:divBdr>
        <w:top w:val="none" w:sz="0" w:space="0" w:color="auto"/>
        <w:left w:val="none" w:sz="0" w:space="0" w:color="auto"/>
        <w:bottom w:val="none" w:sz="0" w:space="0" w:color="auto"/>
        <w:right w:val="none" w:sz="0" w:space="0" w:color="auto"/>
      </w:divBdr>
    </w:div>
    <w:div w:id="899941662">
      <w:bodyDiv w:val="1"/>
      <w:marLeft w:val="0"/>
      <w:marRight w:val="0"/>
      <w:marTop w:val="0"/>
      <w:marBottom w:val="0"/>
      <w:divBdr>
        <w:top w:val="none" w:sz="0" w:space="0" w:color="auto"/>
        <w:left w:val="none" w:sz="0" w:space="0" w:color="auto"/>
        <w:bottom w:val="none" w:sz="0" w:space="0" w:color="auto"/>
        <w:right w:val="none" w:sz="0" w:space="0" w:color="auto"/>
      </w:divBdr>
    </w:div>
    <w:div w:id="901017989">
      <w:bodyDiv w:val="1"/>
      <w:marLeft w:val="0"/>
      <w:marRight w:val="0"/>
      <w:marTop w:val="0"/>
      <w:marBottom w:val="0"/>
      <w:divBdr>
        <w:top w:val="none" w:sz="0" w:space="0" w:color="auto"/>
        <w:left w:val="none" w:sz="0" w:space="0" w:color="auto"/>
        <w:bottom w:val="none" w:sz="0" w:space="0" w:color="auto"/>
        <w:right w:val="none" w:sz="0" w:space="0" w:color="auto"/>
      </w:divBdr>
    </w:div>
    <w:div w:id="905988502">
      <w:bodyDiv w:val="1"/>
      <w:marLeft w:val="0"/>
      <w:marRight w:val="0"/>
      <w:marTop w:val="0"/>
      <w:marBottom w:val="0"/>
      <w:divBdr>
        <w:top w:val="none" w:sz="0" w:space="0" w:color="auto"/>
        <w:left w:val="none" w:sz="0" w:space="0" w:color="auto"/>
        <w:bottom w:val="none" w:sz="0" w:space="0" w:color="auto"/>
        <w:right w:val="none" w:sz="0" w:space="0" w:color="auto"/>
      </w:divBdr>
    </w:div>
    <w:div w:id="911740731">
      <w:bodyDiv w:val="1"/>
      <w:marLeft w:val="0"/>
      <w:marRight w:val="0"/>
      <w:marTop w:val="0"/>
      <w:marBottom w:val="0"/>
      <w:divBdr>
        <w:top w:val="none" w:sz="0" w:space="0" w:color="auto"/>
        <w:left w:val="none" w:sz="0" w:space="0" w:color="auto"/>
        <w:bottom w:val="none" w:sz="0" w:space="0" w:color="auto"/>
        <w:right w:val="none" w:sz="0" w:space="0" w:color="auto"/>
      </w:divBdr>
    </w:div>
    <w:div w:id="912350811">
      <w:bodyDiv w:val="1"/>
      <w:marLeft w:val="0"/>
      <w:marRight w:val="0"/>
      <w:marTop w:val="0"/>
      <w:marBottom w:val="0"/>
      <w:divBdr>
        <w:top w:val="none" w:sz="0" w:space="0" w:color="auto"/>
        <w:left w:val="none" w:sz="0" w:space="0" w:color="auto"/>
        <w:bottom w:val="none" w:sz="0" w:space="0" w:color="auto"/>
        <w:right w:val="none" w:sz="0" w:space="0" w:color="auto"/>
      </w:divBdr>
    </w:div>
    <w:div w:id="913662615">
      <w:bodyDiv w:val="1"/>
      <w:marLeft w:val="0"/>
      <w:marRight w:val="0"/>
      <w:marTop w:val="0"/>
      <w:marBottom w:val="0"/>
      <w:divBdr>
        <w:top w:val="none" w:sz="0" w:space="0" w:color="auto"/>
        <w:left w:val="none" w:sz="0" w:space="0" w:color="auto"/>
        <w:bottom w:val="none" w:sz="0" w:space="0" w:color="auto"/>
        <w:right w:val="none" w:sz="0" w:space="0" w:color="auto"/>
      </w:divBdr>
    </w:div>
    <w:div w:id="915940250">
      <w:bodyDiv w:val="1"/>
      <w:marLeft w:val="0"/>
      <w:marRight w:val="0"/>
      <w:marTop w:val="0"/>
      <w:marBottom w:val="0"/>
      <w:divBdr>
        <w:top w:val="none" w:sz="0" w:space="0" w:color="auto"/>
        <w:left w:val="none" w:sz="0" w:space="0" w:color="auto"/>
        <w:bottom w:val="none" w:sz="0" w:space="0" w:color="auto"/>
        <w:right w:val="none" w:sz="0" w:space="0" w:color="auto"/>
      </w:divBdr>
    </w:div>
    <w:div w:id="921334961">
      <w:bodyDiv w:val="1"/>
      <w:marLeft w:val="0"/>
      <w:marRight w:val="0"/>
      <w:marTop w:val="0"/>
      <w:marBottom w:val="0"/>
      <w:divBdr>
        <w:top w:val="none" w:sz="0" w:space="0" w:color="auto"/>
        <w:left w:val="none" w:sz="0" w:space="0" w:color="auto"/>
        <w:bottom w:val="none" w:sz="0" w:space="0" w:color="auto"/>
        <w:right w:val="none" w:sz="0" w:space="0" w:color="auto"/>
      </w:divBdr>
    </w:div>
    <w:div w:id="922569729">
      <w:bodyDiv w:val="1"/>
      <w:marLeft w:val="0"/>
      <w:marRight w:val="0"/>
      <w:marTop w:val="0"/>
      <w:marBottom w:val="0"/>
      <w:divBdr>
        <w:top w:val="none" w:sz="0" w:space="0" w:color="auto"/>
        <w:left w:val="none" w:sz="0" w:space="0" w:color="auto"/>
        <w:bottom w:val="none" w:sz="0" w:space="0" w:color="auto"/>
        <w:right w:val="none" w:sz="0" w:space="0" w:color="auto"/>
      </w:divBdr>
    </w:div>
    <w:div w:id="923496412">
      <w:bodyDiv w:val="1"/>
      <w:marLeft w:val="0"/>
      <w:marRight w:val="0"/>
      <w:marTop w:val="0"/>
      <w:marBottom w:val="0"/>
      <w:divBdr>
        <w:top w:val="none" w:sz="0" w:space="0" w:color="auto"/>
        <w:left w:val="none" w:sz="0" w:space="0" w:color="auto"/>
        <w:bottom w:val="none" w:sz="0" w:space="0" w:color="auto"/>
        <w:right w:val="none" w:sz="0" w:space="0" w:color="auto"/>
      </w:divBdr>
    </w:div>
    <w:div w:id="925309360">
      <w:bodyDiv w:val="1"/>
      <w:marLeft w:val="0"/>
      <w:marRight w:val="0"/>
      <w:marTop w:val="0"/>
      <w:marBottom w:val="0"/>
      <w:divBdr>
        <w:top w:val="none" w:sz="0" w:space="0" w:color="auto"/>
        <w:left w:val="none" w:sz="0" w:space="0" w:color="auto"/>
        <w:bottom w:val="none" w:sz="0" w:space="0" w:color="auto"/>
        <w:right w:val="none" w:sz="0" w:space="0" w:color="auto"/>
      </w:divBdr>
    </w:div>
    <w:div w:id="927079091">
      <w:bodyDiv w:val="1"/>
      <w:marLeft w:val="0"/>
      <w:marRight w:val="0"/>
      <w:marTop w:val="0"/>
      <w:marBottom w:val="0"/>
      <w:divBdr>
        <w:top w:val="none" w:sz="0" w:space="0" w:color="auto"/>
        <w:left w:val="none" w:sz="0" w:space="0" w:color="auto"/>
        <w:bottom w:val="none" w:sz="0" w:space="0" w:color="auto"/>
        <w:right w:val="none" w:sz="0" w:space="0" w:color="auto"/>
      </w:divBdr>
    </w:div>
    <w:div w:id="930818519">
      <w:bodyDiv w:val="1"/>
      <w:marLeft w:val="0"/>
      <w:marRight w:val="0"/>
      <w:marTop w:val="0"/>
      <w:marBottom w:val="0"/>
      <w:divBdr>
        <w:top w:val="none" w:sz="0" w:space="0" w:color="auto"/>
        <w:left w:val="none" w:sz="0" w:space="0" w:color="auto"/>
        <w:bottom w:val="none" w:sz="0" w:space="0" w:color="auto"/>
        <w:right w:val="none" w:sz="0" w:space="0" w:color="auto"/>
      </w:divBdr>
    </w:div>
    <w:div w:id="931817498">
      <w:bodyDiv w:val="1"/>
      <w:marLeft w:val="0"/>
      <w:marRight w:val="0"/>
      <w:marTop w:val="0"/>
      <w:marBottom w:val="0"/>
      <w:divBdr>
        <w:top w:val="none" w:sz="0" w:space="0" w:color="auto"/>
        <w:left w:val="none" w:sz="0" w:space="0" w:color="auto"/>
        <w:bottom w:val="none" w:sz="0" w:space="0" w:color="auto"/>
        <w:right w:val="none" w:sz="0" w:space="0" w:color="auto"/>
      </w:divBdr>
    </w:div>
    <w:div w:id="950747539">
      <w:bodyDiv w:val="1"/>
      <w:marLeft w:val="0"/>
      <w:marRight w:val="0"/>
      <w:marTop w:val="0"/>
      <w:marBottom w:val="0"/>
      <w:divBdr>
        <w:top w:val="none" w:sz="0" w:space="0" w:color="auto"/>
        <w:left w:val="none" w:sz="0" w:space="0" w:color="auto"/>
        <w:bottom w:val="none" w:sz="0" w:space="0" w:color="auto"/>
        <w:right w:val="none" w:sz="0" w:space="0" w:color="auto"/>
      </w:divBdr>
    </w:div>
    <w:div w:id="958075300">
      <w:bodyDiv w:val="1"/>
      <w:marLeft w:val="0"/>
      <w:marRight w:val="0"/>
      <w:marTop w:val="0"/>
      <w:marBottom w:val="0"/>
      <w:divBdr>
        <w:top w:val="none" w:sz="0" w:space="0" w:color="auto"/>
        <w:left w:val="none" w:sz="0" w:space="0" w:color="auto"/>
        <w:bottom w:val="none" w:sz="0" w:space="0" w:color="auto"/>
        <w:right w:val="none" w:sz="0" w:space="0" w:color="auto"/>
      </w:divBdr>
    </w:div>
    <w:div w:id="966356254">
      <w:bodyDiv w:val="1"/>
      <w:marLeft w:val="0"/>
      <w:marRight w:val="0"/>
      <w:marTop w:val="0"/>
      <w:marBottom w:val="0"/>
      <w:divBdr>
        <w:top w:val="none" w:sz="0" w:space="0" w:color="auto"/>
        <w:left w:val="none" w:sz="0" w:space="0" w:color="auto"/>
        <w:bottom w:val="none" w:sz="0" w:space="0" w:color="auto"/>
        <w:right w:val="none" w:sz="0" w:space="0" w:color="auto"/>
      </w:divBdr>
    </w:div>
    <w:div w:id="971860442">
      <w:bodyDiv w:val="1"/>
      <w:marLeft w:val="0"/>
      <w:marRight w:val="0"/>
      <w:marTop w:val="0"/>
      <w:marBottom w:val="0"/>
      <w:divBdr>
        <w:top w:val="none" w:sz="0" w:space="0" w:color="auto"/>
        <w:left w:val="none" w:sz="0" w:space="0" w:color="auto"/>
        <w:bottom w:val="none" w:sz="0" w:space="0" w:color="auto"/>
        <w:right w:val="none" w:sz="0" w:space="0" w:color="auto"/>
      </w:divBdr>
    </w:div>
    <w:div w:id="973214417">
      <w:bodyDiv w:val="1"/>
      <w:marLeft w:val="0"/>
      <w:marRight w:val="0"/>
      <w:marTop w:val="0"/>
      <w:marBottom w:val="0"/>
      <w:divBdr>
        <w:top w:val="none" w:sz="0" w:space="0" w:color="auto"/>
        <w:left w:val="none" w:sz="0" w:space="0" w:color="auto"/>
        <w:bottom w:val="none" w:sz="0" w:space="0" w:color="auto"/>
        <w:right w:val="none" w:sz="0" w:space="0" w:color="auto"/>
      </w:divBdr>
    </w:div>
    <w:div w:id="986973998">
      <w:bodyDiv w:val="1"/>
      <w:marLeft w:val="0"/>
      <w:marRight w:val="0"/>
      <w:marTop w:val="0"/>
      <w:marBottom w:val="0"/>
      <w:divBdr>
        <w:top w:val="none" w:sz="0" w:space="0" w:color="auto"/>
        <w:left w:val="none" w:sz="0" w:space="0" w:color="auto"/>
        <w:bottom w:val="none" w:sz="0" w:space="0" w:color="auto"/>
        <w:right w:val="none" w:sz="0" w:space="0" w:color="auto"/>
      </w:divBdr>
    </w:div>
    <w:div w:id="989863230">
      <w:bodyDiv w:val="1"/>
      <w:marLeft w:val="0"/>
      <w:marRight w:val="0"/>
      <w:marTop w:val="0"/>
      <w:marBottom w:val="0"/>
      <w:divBdr>
        <w:top w:val="none" w:sz="0" w:space="0" w:color="auto"/>
        <w:left w:val="none" w:sz="0" w:space="0" w:color="auto"/>
        <w:bottom w:val="none" w:sz="0" w:space="0" w:color="auto"/>
        <w:right w:val="none" w:sz="0" w:space="0" w:color="auto"/>
      </w:divBdr>
    </w:div>
    <w:div w:id="994800234">
      <w:bodyDiv w:val="1"/>
      <w:marLeft w:val="0"/>
      <w:marRight w:val="0"/>
      <w:marTop w:val="0"/>
      <w:marBottom w:val="0"/>
      <w:divBdr>
        <w:top w:val="none" w:sz="0" w:space="0" w:color="auto"/>
        <w:left w:val="none" w:sz="0" w:space="0" w:color="auto"/>
        <w:bottom w:val="none" w:sz="0" w:space="0" w:color="auto"/>
        <w:right w:val="none" w:sz="0" w:space="0" w:color="auto"/>
      </w:divBdr>
    </w:div>
    <w:div w:id="998265794">
      <w:bodyDiv w:val="1"/>
      <w:marLeft w:val="0"/>
      <w:marRight w:val="0"/>
      <w:marTop w:val="0"/>
      <w:marBottom w:val="0"/>
      <w:divBdr>
        <w:top w:val="none" w:sz="0" w:space="0" w:color="auto"/>
        <w:left w:val="none" w:sz="0" w:space="0" w:color="auto"/>
        <w:bottom w:val="none" w:sz="0" w:space="0" w:color="auto"/>
        <w:right w:val="none" w:sz="0" w:space="0" w:color="auto"/>
      </w:divBdr>
    </w:div>
    <w:div w:id="1003706049">
      <w:bodyDiv w:val="1"/>
      <w:marLeft w:val="0"/>
      <w:marRight w:val="0"/>
      <w:marTop w:val="0"/>
      <w:marBottom w:val="0"/>
      <w:divBdr>
        <w:top w:val="none" w:sz="0" w:space="0" w:color="auto"/>
        <w:left w:val="none" w:sz="0" w:space="0" w:color="auto"/>
        <w:bottom w:val="none" w:sz="0" w:space="0" w:color="auto"/>
        <w:right w:val="none" w:sz="0" w:space="0" w:color="auto"/>
      </w:divBdr>
    </w:div>
    <w:div w:id="1007320994">
      <w:bodyDiv w:val="1"/>
      <w:marLeft w:val="0"/>
      <w:marRight w:val="0"/>
      <w:marTop w:val="0"/>
      <w:marBottom w:val="0"/>
      <w:divBdr>
        <w:top w:val="none" w:sz="0" w:space="0" w:color="auto"/>
        <w:left w:val="none" w:sz="0" w:space="0" w:color="auto"/>
        <w:bottom w:val="none" w:sz="0" w:space="0" w:color="auto"/>
        <w:right w:val="none" w:sz="0" w:space="0" w:color="auto"/>
      </w:divBdr>
    </w:div>
    <w:div w:id="1010370931">
      <w:bodyDiv w:val="1"/>
      <w:marLeft w:val="0"/>
      <w:marRight w:val="0"/>
      <w:marTop w:val="0"/>
      <w:marBottom w:val="0"/>
      <w:divBdr>
        <w:top w:val="none" w:sz="0" w:space="0" w:color="auto"/>
        <w:left w:val="none" w:sz="0" w:space="0" w:color="auto"/>
        <w:bottom w:val="none" w:sz="0" w:space="0" w:color="auto"/>
        <w:right w:val="none" w:sz="0" w:space="0" w:color="auto"/>
      </w:divBdr>
    </w:div>
    <w:div w:id="1022822946">
      <w:bodyDiv w:val="1"/>
      <w:marLeft w:val="0"/>
      <w:marRight w:val="0"/>
      <w:marTop w:val="0"/>
      <w:marBottom w:val="0"/>
      <w:divBdr>
        <w:top w:val="none" w:sz="0" w:space="0" w:color="auto"/>
        <w:left w:val="none" w:sz="0" w:space="0" w:color="auto"/>
        <w:bottom w:val="none" w:sz="0" w:space="0" w:color="auto"/>
        <w:right w:val="none" w:sz="0" w:space="0" w:color="auto"/>
      </w:divBdr>
    </w:div>
    <w:div w:id="1033306867">
      <w:bodyDiv w:val="1"/>
      <w:marLeft w:val="0"/>
      <w:marRight w:val="0"/>
      <w:marTop w:val="0"/>
      <w:marBottom w:val="0"/>
      <w:divBdr>
        <w:top w:val="none" w:sz="0" w:space="0" w:color="auto"/>
        <w:left w:val="none" w:sz="0" w:space="0" w:color="auto"/>
        <w:bottom w:val="none" w:sz="0" w:space="0" w:color="auto"/>
        <w:right w:val="none" w:sz="0" w:space="0" w:color="auto"/>
      </w:divBdr>
    </w:div>
    <w:div w:id="1045064635">
      <w:bodyDiv w:val="1"/>
      <w:marLeft w:val="0"/>
      <w:marRight w:val="0"/>
      <w:marTop w:val="0"/>
      <w:marBottom w:val="0"/>
      <w:divBdr>
        <w:top w:val="none" w:sz="0" w:space="0" w:color="auto"/>
        <w:left w:val="none" w:sz="0" w:space="0" w:color="auto"/>
        <w:bottom w:val="none" w:sz="0" w:space="0" w:color="auto"/>
        <w:right w:val="none" w:sz="0" w:space="0" w:color="auto"/>
      </w:divBdr>
    </w:div>
    <w:div w:id="1050348206">
      <w:bodyDiv w:val="1"/>
      <w:marLeft w:val="0"/>
      <w:marRight w:val="0"/>
      <w:marTop w:val="0"/>
      <w:marBottom w:val="0"/>
      <w:divBdr>
        <w:top w:val="none" w:sz="0" w:space="0" w:color="auto"/>
        <w:left w:val="none" w:sz="0" w:space="0" w:color="auto"/>
        <w:bottom w:val="none" w:sz="0" w:space="0" w:color="auto"/>
        <w:right w:val="none" w:sz="0" w:space="0" w:color="auto"/>
      </w:divBdr>
    </w:div>
    <w:div w:id="1057625246">
      <w:bodyDiv w:val="1"/>
      <w:marLeft w:val="0"/>
      <w:marRight w:val="0"/>
      <w:marTop w:val="0"/>
      <w:marBottom w:val="0"/>
      <w:divBdr>
        <w:top w:val="none" w:sz="0" w:space="0" w:color="auto"/>
        <w:left w:val="none" w:sz="0" w:space="0" w:color="auto"/>
        <w:bottom w:val="none" w:sz="0" w:space="0" w:color="auto"/>
        <w:right w:val="none" w:sz="0" w:space="0" w:color="auto"/>
      </w:divBdr>
    </w:div>
    <w:div w:id="1062364610">
      <w:bodyDiv w:val="1"/>
      <w:marLeft w:val="0"/>
      <w:marRight w:val="0"/>
      <w:marTop w:val="0"/>
      <w:marBottom w:val="0"/>
      <w:divBdr>
        <w:top w:val="none" w:sz="0" w:space="0" w:color="auto"/>
        <w:left w:val="none" w:sz="0" w:space="0" w:color="auto"/>
        <w:bottom w:val="none" w:sz="0" w:space="0" w:color="auto"/>
        <w:right w:val="none" w:sz="0" w:space="0" w:color="auto"/>
      </w:divBdr>
    </w:div>
    <w:div w:id="1070345548">
      <w:bodyDiv w:val="1"/>
      <w:marLeft w:val="0"/>
      <w:marRight w:val="0"/>
      <w:marTop w:val="0"/>
      <w:marBottom w:val="0"/>
      <w:divBdr>
        <w:top w:val="none" w:sz="0" w:space="0" w:color="auto"/>
        <w:left w:val="none" w:sz="0" w:space="0" w:color="auto"/>
        <w:bottom w:val="none" w:sz="0" w:space="0" w:color="auto"/>
        <w:right w:val="none" w:sz="0" w:space="0" w:color="auto"/>
      </w:divBdr>
    </w:div>
    <w:div w:id="1070814719">
      <w:bodyDiv w:val="1"/>
      <w:marLeft w:val="0"/>
      <w:marRight w:val="0"/>
      <w:marTop w:val="0"/>
      <w:marBottom w:val="0"/>
      <w:divBdr>
        <w:top w:val="none" w:sz="0" w:space="0" w:color="auto"/>
        <w:left w:val="none" w:sz="0" w:space="0" w:color="auto"/>
        <w:bottom w:val="none" w:sz="0" w:space="0" w:color="auto"/>
        <w:right w:val="none" w:sz="0" w:space="0" w:color="auto"/>
      </w:divBdr>
    </w:div>
    <w:div w:id="1074546867">
      <w:bodyDiv w:val="1"/>
      <w:marLeft w:val="0"/>
      <w:marRight w:val="0"/>
      <w:marTop w:val="0"/>
      <w:marBottom w:val="0"/>
      <w:divBdr>
        <w:top w:val="none" w:sz="0" w:space="0" w:color="auto"/>
        <w:left w:val="none" w:sz="0" w:space="0" w:color="auto"/>
        <w:bottom w:val="none" w:sz="0" w:space="0" w:color="auto"/>
        <w:right w:val="none" w:sz="0" w:space="0" w:color="auto"/>
      </w:divBdr>
    </w:div>
    <w:div w:id="1078481964">
      <w:bodyDiv w:val="1"/>
      <w:marLeft w:val="0"/>
      <w:marRight w:val="0"/>
      <w:marTop w:val="0"/>
      <w:marBottom w:val="0"/>
      <w:divBdr>
        <w:top w:val="none" w:sz="0" w:space="0" w:color="auto"/>
        <w:left w:val="none" w:sz="0" w:space="0" w:color="auto"/>
        <w:bottom w:val="none" w:sz="0" w:space="0" w:color="auto"/>
        <w:right w:val="none" w:sz="0" w:space="0" w:color="auto"/>
      </w:divBdr>
    </w:div>
    <w:div w:id="1078943110">
      <w:bodyDiv w:val="1"/>
      <w:marLeft w:val="0"/>
      <w:marRight w:val="0"/>
      <w:marTop w:val="0"/>
      <w:marBottom w:val="0"/>
      <w:divBdr>
        <w:top w:val="none" w:sz="0" w:space="0" w:color="auto"/>
        <w:left w:val="none" w:sz="0" w:space="0" w:color="auto"/>
        <w:bottom w:val="none" w:sz="0" w:space="0" w:color="auto"/>
        <w:right w:val="none" w:sz="0" w:space="0" w:color="auto"/>
      </w:divBdr>
    </w:div>
    <w:div w:id="1080298678">
      <w:bodyDiv w:val="1"/>
      <w:marLeft w:val="0"/>
      <w:marRight w:val="0"/>
      <w:marTop w:val="0"/>
      <w:marBottom w:val="0"/>
      <w:divBdr>
        <w:top w:val="none" w:sz="0" w:space="0" w:color="auto"/>
        <w:left w:val="none" w:sz="0" w:space="0" w:color="auto"/>
        <w:bottom w:val="none" w:sz="0" w:space="0" w:color="auto"/>
        <w:right w:val="none" w:sz="0" w:space="0" w:color="auto"/>
      </w:divBdr>
    </w:div>
    <w:div w:id="1080518482">
      <w:bodyDiv w:val="1"/>
      <w:marLeft w:val="0"/>
      <w:marRight w:val="0"/>
      <w:marTop w:val="0"/>
      <w:marBottom w:val="0"/>
      <w:divBdr>
        <w:top w:val="none" w:sz="0" w:space="0" w:color="auto"/>
        <w:left w:val="none" w:sz="0" w:space="0" w:color="auto"/>
        <w:bottom w:val="none" w:sz="0" w:space="0" w:color="auto"/>
        <w:right w:val="none" w:sz="0" w:space="0" w:color="auto"/>
      </w:divBdr>
    </w:div>
    <w:div w:id="1082145464">
      <w:bodyDiv w:val="1"/>
      <w:marLeft w:val="0"/>
      <w:marRight w:val="0"/>
      <w:marTop w:val="0"/>
      <w:marBottom w:val="0"/>
      <w:divBdr>
        <w:top w:val="none" w:sz="0" w:space="0" w:color="auto"/>
        <w:left w:val="none" w:sz="0" w:space="0" w:color="auto"/>
        <w:bottom w:val="none" w:sz="0" w:space="0" w:color="auto"/>
        <w:right w:val="none" w:sz="0" w:space="0" w:color="auto"/>
      </w:divBdr>
    </w:div>
    <w:div w:id="1086532370">
      <w:bodyDiv w:val="1"/>
      <w:marLeft w:val="0"/>
      <w:marRight w:val="0"/>
      <w:marTop w:val="0"/>
      <w:marBottom w:val="0"/>
      <w:divBdr>
        <w:top w:val="none" w:sz="0" w:space="0" w:color="auto"/>
        <w:left w:val="none" w:sz="0" w:space="0" w:color="auto"/>
        <w:bottom w:val="none" w:sz="0" w:space="0" w:color="auto"/>
        <w:right w:val="none" w:sz="0" w:space="0" w:color="auto"/>
      </w:divBdr>
    </w:div>
    <w:div w:id="1109816603">
      <w:bodyDiv w:val="1"/>
      <w:marLeft w:val="0"/>
      <w:marRight w:val="0"/>
      <w:marTop w:val="0"/>
      <w:marBottom w:val="0"/>
      <w:divBdr>
        <w:top w:val="none" w:sz="0" w:space="0" w:color="auto"/>
        <w:left w:val="none" w:sz="0" w:space="0" w:color="auto"/>
        <w:bottom w:val="none" w:sz="0" w:space="0" w:color="auto"/>
        <w:right w:val="none" w:sz="0" w:space="0" w:color="auto"/>
      </w:divBdr>
    </w:div>
    <w:div w:id="1111894009">
      <w:bodyDiv w:val="1"/>
      <w:marLeft w:val="0"/>
      <w:marRight w:val="0"/>
      <w:marTop w:val="0"/>
      <w:marBottom w:val="0"/>
      <w:divBdr>
        <w:top w:val="none" w:sz="0" w:space="0" w:color="auto"/>
        <w:left w:val="none" w:sz="0" w:space="0" w:color="auto"/>
        <w:bottom w:val="none" w:sz="0" w:space="0" w:color="auto"/>
        <w:right w:val="none" w:sz="0" w:space="0" w:color="auto"/>
      </w:divBdr>
    </w:div>
    <w:div w:id="1116945057">
      <w:bodyDiv w:val="1"/>
      <w:marLeft w:val="0"/>
      <w:marRight w:val="0"/>
      <w:marTop w:val="0"/>
      <w:marBottom w:val="0"/>
      <w:divBdr>
        <w:top w:val="none" w:sz="0" w:space="0" w:color="auto"/>
        <w:left w:val="none" w:sz="0" w:space="0" w:color="auto"/>
        <w:bottom w:val="none" w:sz="0" w:space="0" w:color="auto"/>
        <w:right w:val="none" w:sz="0" w:space="0" w:color="auto"/>
      </w:divBdr>
    </w:div>
    <w:div w:id="1133250193">
      <w:bodyDiv w:val="1"/>
      <w:marLeft w:val="0"/>
      <w:marRight w:val="0"/>
      <w:marTop w:val="0"/>
      <w:marBottom w:val="0"/>
      <w:divBdr>
        <w:top w:val="none" w:sz="0" w:space="0" w:color="auto"/>
        <w:left w:val="none" w:sz="0" w:space="0" w:color="auto"/>
        <w:bottom w:val="none" w:sz="0" w:space="0" w:color="auto"/>
        <w:right w:val="none" w:sz="0" w:space="0" w:color="auto"/>
      </w:divBdr>
    </w:div>
    <w:div w:id="1141072864">
      <w:bodyDiv w:val="1"/>
      <w:marLeft w:val="0"/>
      <w:marRight w:val="0"/>
      <w:marTop w:val="0"/>
      <w:marBottom w:val="0"/>
      <w:divBdr>
        <w:top w:val="none" w:sz="0" w:space="0" w:color="auto"/>
        <w:left w:val="none" w:sz="0" w:space="0" w:color="auto"/>
        <w:bottom w:val="none" w:sz="0" w:space="0" w:color="auto"/>
        <w:right w:val="none" w:sz="0" w:space="0" w:color="auto"/>
      </w:divBdr>
    </w:div>
    <w:div w:id="1141197206">
      <w:bodyDiv w:val="1"/>
      <w:marLeft w:val="0"/>
      <w:marRight w:val="0"/>
      <w:marTop w:val="0"/>
      <w:marBottom w:val="0"/>
      <w:divBdr>
        <w:top w:val="none" w:sz="0" w:space="0" w:color="auto"/>
        <w:left w:val="none" w:sz="0" w:space="0" w:color="auto"/>
        <w:bottom w:val="none" w:sz="0" w:space="0" w:color="auto"/>
        <w:right w:val="none" w:sz="0" w:space="0" w:color="auto"/>
      </w:divBdr>
    </w:div>
    <w:div w:id="1159006731">
      <w:bodyDiv w:val="1"/>
      <w:marLeft w:val="0"/>
      <w:marRight w:val="0"/>
      <w:marTop w:val="0"/>
      <w:marBottom w:val="0"/>
      <w:divBdr>
        <w:top w:val="none" w:sz="0" w:space="0" w:color="auto"/>
        <w:left w:val="none" w:sz="0" w:space="0" w:color="auto"/>
        <w:bottom w:val="none" w:sz="0" w:space="0" w:color="auto"/>
        <w:right w:val="none" w:sz="0" w:space="0" w:color="auto"/>
      </w:divBdr>
    </w:div>
    <w:div w:id="1160778507">
      <w:bodyDiv w:val="1"/>
      <w:marLeft w:val="0"/>
      <w:marRight w:val="0"/>
      <w:marTop w:val="0"/>
      <w:marBottom w:val="0"/>
      <w:divBdr>
        <w:top w:val="none" w:sz="0" w:space="0" w:color="auto"/>
        <w:left w:val="none" w:sz="0" w:space="0" w:color="auto"/>
        <w:bottom w:val="none" w:sz="0" w:space="0" w:color="auto"/>
        <w:right w:val="none" w:sz="0" w:space="0" w:color="auto"/>
      </w:divBdr>
    </w:div>
    <w:div w:id="1161121815">
      <w:bodyDiv w:val="1"/>
      <w:marLeft w:val="0"/>
      <w:marRight w:val="0"/>
      <w:marTop w:val="0"/>
      <w:marBottom w:val="0"/>
      <w:divBdr>
        <w:top w:val="none" w:sz="0" w:space="0" w:color="auto"/>
        <w:left w:val="none" w:sz="0" w:space="0" w:color="auto"/>
        <w:bottom w:val="none" w:sz="0" w:space="0" w:color="auto"/>
        <w:right w:val="none" w:sz="0" w:space="0" w:color="auto"/>
      </w:divBdr>
    </w:div>
    <w:div w:id="1167136887">
      <w:bodyDiv w:val="1"/>
      <w:marLeft w:val="0"/>
      <w:marRight w:val="0"/>
      <w:marTop w:val="0"/>
      <w:marBottom w:val="0"/>
      <w:divBdr>
        <w:top w:val="none" w:sz="0" w:space="0" w:color="auto"/>
        <w:left w:val="none" w:sz="0" w:space="0" w:color="auto"/>
        <w:bottom w:val="none" w:sz="0" w:space="0" w:color="auto"/>
        <w:right w:val="none" w:sz="0" w:space="0" w:color="auto"/>
      </w:divBdr>
    </w:div>
    <w:div w:id="1175073002">
      <w:bodyDiv w:val="1"/>
      <w:marLeft w:val="0"/>
      <w:marRight w:val="0"/>
      <w:marTop w:val="0"/>
      <w:marBottom w:val="0"/>
      <w:divBdr>
        <w:top w:val="none" w:sz="0" w:space="0" w:color="auto"/>
        <w:left w:val="none" w:sz="0" w:space="0" w:color="auto"/>
        <w:bottom w:val="none" w:sz="0" w:space="0" w:color="auto"/>
        <w:right w:val="none" w:sz="0" w:space="0" w:color="auto"/>
      </w:divBdr>
    </w:div>
    <w:div w:id="1188175469">
      <w:bodyDiv w:val="1"/>
      <w:marLeft w:val="0"/>
      <w:marRight w:val="0"/>
      <w:marTop w:val="0"/>
      <w:marBottom w:val="0"/>
      <w:divBdr>
        <w:top w:val="none" w:sz="0" w:space="0" w:color="auto"/>
        <w:left w:val="none" w:sz="0" w:space="0" w:color="auto"/>
        <w:bottom w:val="none" w:sz="0" w:space="0" w:color="auto"/>
        <w:right w:val="none" w:sz="0" w:space="0" w:color="auto"/>
      </w:divBdr>
    </w:div>
    <w:div w:id="1188832156">
      <w:bodyDiv w:val="1"/>
      <w:marLeft w:val="0"/>
      <w:marRight w:val="0"/>
      <w:marTop w:val="0"/>
      <w:marBottom w:val="0"/>
      <w:divBdr>
        <w:top w:val="none" w:sz="0" w:space="0" w:color="auto"/>
        <w:left w:val="none" w:sz="0" w:space="0" w:color="auto"/>
        <w:bottom w:val="none" w:sz="0" w:space="0" w:color="auto"/>
        <w:right w:val="none" w:sz="0" w:space="0" w:color="auto"/>
      </w:divBdr>
    </w:div>
    <w:div w:id="1196652071">
      <w:bodyDiv w:val="1"/>
      <w:marLeft w:val="0"/>
      <w:marRight w:val="0"/>
      <w:marTop w:val="0"/>
      <w:marBottom w:val="0"/>
      <w:divBdr>
        <w:top w:val="none" w:sz="0" w:space="0" w:color="auto"/>
        <w:left w:val="none" w:sz="0" w:space="0" w:color="auto"/>
        <w:bottom w:val="none" w:sz="0" w:space="0" w:color="auto"/>
        <w:right w:val="none" w:sz="0" w:space="0" w:color="auto"/>
      </w:divBdr>
    </w:div>
    <w:div w:id="1203858783">
      <w:bodyDiv w:val="1"/>
      <w:marLeft w:val="0"/>
      <w:marRight w:val="0"/>
      <w:marTop w:val="0"/>
      <w:marBottom w:val="0"/>
      <w:divBdr>
        <w:top w:val="none" w:sz="0" w:space="0" w:color="auto"/>
        <w:left w:val="none" w:sz="0" w:space="0" w:color="auto"/>
        <w:bottom w:val="none" w:sz="0" w:space="0" w:color="auto"/>
        <w:right w:val="none" w:sz="0" w:space="0" w:color="auto"/>
      </w:divBdr>
    </w:div>
    <w:div w:id="1208104194">
      <w:bodyDiv w:val="1"/>
      <w:marLeft w:val="0"/>
      <w:marRight w:val="0"/>
      <w:marTop w:val="0"/>
      <w:marBottom w:val="0"/>
      <w:divBdr>
        <w:top w:val="none" w:sz="0" w:space="0" w:color="auto"/>
        <w:left w:val="none" w:sz="0" w:space="0" w:color="auto"/>
        <w:bottom w:val="none" w:sz="0" w:space="0" w:color="auto"/>
        <w:right w:val="none" w:sz="0" w:space="0" w:color="auto"/>
      </w:divBdr>
    </w:div>
    <w:div w:id="1213811724">
      <w:bodyDiv w:val="1"/>
      <w:marLeft w:val="0"/>
      <w:marRight w:val="0"/>
      <w:marTop w:val="0"/>
      <w:marBottom w:val="0"/>
      <w:divBdr>
        <w:top w:val="none" w:sz="0" w:space="0" w:color="auto"/>
        <w:left w:val="none" w:sz="0" w:space="0" w:color="auto"/>
        <w:bottom w:val="none" w:sz="0" w:space="0" w:color="auto"/>
        <w:right w:val="none" w:sz="0" w:space="0" w:color="auto"/>
      </w:divBdr>
    </w:div>
    <w:div w:id="1215239620">
      <w:bodyDiv w:val="1"/>
      <w:marLeft w:val="0"/>
      <w:marRight w:val="0"/>
      <w:marTop w:val="0"/>
      <w:marBottom w:val="0"/>
      <w:divBdr>
        <w:top w:val="none" w:sz="0" w:space="0" w:color="auto"/>
        <w:left w:val="none" w:sz="0" w:space="0" w:color="auto"/>
        <w:bottom w:val="none" w:sz="0" w:space="0" w:color="auto"/>
        <w:right w:val="none" w:sz="0" w:space="0" w:color="auto"/>
      </w:divBdr>
    </w:div>
    <w:div w:id="1216742480">
      <w:bodyDiv w:val="1"/>
      <w:marLeft w:val="0"/>
      <w:marRight w:val="0"/>
      <w:marTop w:val="0"/>
      <w:marBottom w:val="0"/>
      <w:divBdr>
        <w:top w:val="none" w:sz="0" w:space="0" w:color="auto"/>
        <w:left w:val="none" w:sz="0" w:space="0" w:color="auto"/>
        <w:bottom w:val="none" w:sz="0" w:space="0" w:color="auto"/>
        <w:right w:val="none" w:sz="0" w:space="0" w:color="auto"/>
      </w:divBdr>
    </w:div>
    <w:div w:id="1220744439">
      <w:bodyDiv w:val="1"/>
      <w:marLeft w:val="0"/>
      <w:marRight w:val="0"/>
      <w:marTop w:val="0"/>
      <w:marBottom w:val="0"/>
      <w:divBdr>
        <w:top w:val="none" w:sz="0" w:space="0" w:color="auto"/>
        <w:left w:val="none" w:sz="0" w:space="0" w:color="auto"/>
        <w:bottom w:val="none" w:sz="0" w:space="0" w:color="auto"/>
        <w:right w:val="none" w:sz="0" w:space="0" w:color="auto"/>
      </w:divBdr>
    </w:div>
    <w:div w:id="1224214412">
      <w:bodyDiv w:val="1"/>
      <w:marLeft w:val="0"/>
      <w:marRight w:val="0"/>
      <w:marTop w:val="0"/>
      <w:marBottom w:val="0"/>
      <w:divBdr>
        <w:top w:val="none" w:sz="0" w:space="0" w:color="auto"/>
        <w:left w:val="none" w:sz="0" w:space="0" w:color="auto"/>
        <w:bottom w:val="none" w:sz="0" w:space="0" w:color="auto"/>
        <w:right w:val="none" w:sz="0" w:space="0" w:color="auto"/>
      </w:divBdr>
    </w:div>
    <w:div w:id="1224220699">
      <w:bodyDiv w:val="1"/>
      <w:marLeft w:val="0"/>
      <w:marRight w:val="0"/>
      <w:marTop w:val="0"/>
      <w:marBottom w:val="0"/>
      <w:divBdr>
        <w:top w:val="none" w:sz="0" w:space="0" w:color="auto"/>
        <w:left w:val="none" w:sz="0" w:space="0" w:color="auto"/>
        <w:bottom w:val="none" w:sz="0" w:space="0" w:color="auto"/>
        <w:right w:val="none" w:sz="0" w:space="0" w:color="auto"/>
      </w:divBdr>
    </w:div>
    <w:div w:id="1243487330">
      <w:bodyDiv w:val="1"/>
      <w:marLeft w:val="0"/>
      <w:marRight w:val="0"/>
      <w:marTop w:val="0"/>
      <w:marBottom w:val="0"/>
      <w:divBdr>
        <w:top w:val="none" w:sz="0" w:space="0" w:color="auto"/>
        <w:left w:val="none" w:sz="0" w:space="0" w:color="auto"/>
        <w:bottom w:val="none" w:sz="0" w:space="0" w:color="auto"/>
        <w:right w:val="none" w:sz="0" w:space="0" w:color="auto"/>
      </w:divBdr>
    </w:div>
    <w:div w:id="1248999084">
      <w:bodyDiv w:val="1"/>
      <w:marLeft w:val="0"/>
      <w:marRight w:val="0"/>
      <w:marTop w:val="0"/>
      <w:marBottom w:val="0"/>
      <w:divBdr>
        <w:top w:val="none" w:sz="0" w:space="0" w:color="auto"/>
        <w:left w:val="none" w:sz="0" w:space="0" w:color="auto"/>
        <w:bottom w:val="none" w:sz="0" w:space="0" w:color="auto"/>
        <w:right w:val="none" w:sz="0" w:space="0" w:color="auto"/>
      </w:divBdr>
    </w:div>
    <w:div w:id="1250852435">
      <w:bodyDiv w:val="1"/>
      <w:marLeft w:val="0"/>
      <w:marRight w:val="0"/>
      <w:marTop w:val="0"/>
      <w:marBottom w:val="0"/>
      <w:divBdr>
        <w:top w:val="none" w:sz="0" w:space="0" w:color="auto"/>
        <w:left w:val="none" w:sz="0" w:space="0" w:color="auto"/>
        <w:bottom w:val="none" w:sz="0" w:space="0" w:color="auto"/>
        <w:right w:val="none" w:sz="0" w:space="0" w:color="auto"/>
      </w:divBdr>
    </w:div>
    <w:div w:id="1260529966">
      <w:bodyDiv w:val="1"/>
      <w:marLeft w:val="0"/>
      <w:marRight w:val="0"/>
      <w:marTop w:val="0"/>
      <w:marBottom w:val="0"/>
      <w:divBdr>
        <w:top w:val="none" w:sz="0" w:space="0" w:color="auto"/>
        <w:left w:val="none" w:sz="0" w:space="0" w:color="auto"/>
        <w:bottom w:val="none" w:sz="0" w:space="0" w:color="auto"/>
        <w:right w:val="none" w:sz="0" w:space="0" w:color="auto"/>
      </w:divBdr>
    </w:div>
    <w:div w:id="1262252266">
      <w:bodyDiv w:val="1"/>
      <w:marLeft w:val="0"/>
      <w:marRight w:val="0"/>
      <w:marTop w:val="0"/>
      <w:marBottom w:val="0"/>
      <w:divBdr>
        <w:top w:val="none" w:sz="0" w:space="0" w:color="auto"/>
        <w:left w:val="none" w:sz="0" w:space="0" w:color="auto"/>
        <w:bottom w:val="none" w:sz="0" w:space="0" w:color="auto"/>
        <w:right w:val="none" w:sz="0" w:space="0" w:color="auto"/>
      </w:divBdr>
    </w:div>
    <w:div w:id="1264457934">
      <w:bodyDiv w:val="1"/>
      <w:marLeft w:val="0"/>
      <w:marRight w:val="0"/>
      <w:marTop w:val="0"/>
      <w:marBottom w:val="0"/>
      <w:divBdr>
        <w:top w:val="none" w:sz="0" w:space="0" w:color="auto"/>
        <w:left w:val="none" w:sz="0" w:space="0" w:color="auto"/>
        <w:bottom w:val="none" w:sz="0" w:space="0" w:color="auto"/>
        <w:right w:val="none" w:sz="0" w:space="0" w:color="auto"/>
      </w:divBdr>
    </w:div>
    <w:div w:id="1265184014">
      <w:bodyDiv w:val="1"/>
      <w:marLeft w:val="0"/>
      <w:marRight w:val="0"/>
      <w:marTop w:val="0"/>
      <w:marBottom w:val="0"/>
      <w:divBdr>
        <w:top w:val="none" w:sz="0" w:space="0" w:color="auto"/>
        <w:left w:val="none" w:sz="0" w:space="0" w:color="auto"/>
        <w:bottom w:val="none" w:sz="0" w:space="0" w:color="auto"/>
        <w:right w:val="none" w:sz="0" w:space="0" w:color="auto"/>
      </w:divBdr>
    </w:div>
    <w:div w:id="1268003968">
      <w:bodyDiv w:val="1"/>
      <w:marLeft w:val="0"/>
      <w:marRight w:val="0"/>
      <w:marTop w:val="0"/>
      <w:marBottom w:val="0"/>
      <w:divBdr>
        <w:top w:val="none" w:sz="0" w:space="0" w:color="auto"/>
        <w:left w:val="none" w:sz="0" w:space="0" w:color="auto"/>
        <w:bottom w:val="none" w:sz="0" w:space="0" w:color="auto"/>
        <w:right w:val="none" w:sz="0" w:space="0" w:color="auto"/>
      </w:divBdr>
    </w:div>
    <w:div w:id="1269972708">
      <w:bodyDiv w:val="1"/>
      <w:marLeft w:val="0"/>
      <w:marRight w:val="0"/>
      <w:marTop w:val="0"/>
      <w:marBottom w:val="0"/>
      <w:divBdr>
        <w:top w:val="none" w:sz="0" w:space="0" w:color="auto"/>
        <w:left w:val="none" w:sz="0" w:space="0" w:color="auto"/>
        <w:bottom w:val="none" w:sz="0" w:space="0" w:color="auto"/>
        <w:right w:val="none" w:sz="0" w:space="0" w:color="auto"/>
      </w:divBdr>
    </w:div>
    <w:div w:id="1297951225">
      <w:bodyDiv w:val="1"/>
      <w:marLeft w:val="0"/>
      <w:marRight w:val="0"/>
      <w:marTop w:val="0"/>
      <w:marBottom w:val="0"/>
      <w:divBdr>
        <w:top w:val="none" w:sz="0" w:space="0" w:color="auto"/>
        <w:left w:val="none" w:sz="0" w:space="0" w:color="auto"/>
        <w:bottom w:val="none" w:sz="0" w:space="0" w:color="auto"/>
        <w:right w:val="none" w:sz="0" w:space="0" w:color="auto"/>
      </w:divBdr>
    </w:div>
    <w:div w:id="1313371453">
      <w:bodyDiv w:val="1"/>
      <w:marLeft w:val="0"/>
      <w:marRight w:val="0"/>
      <w:marTop w:val="0"/>
      <w:marBottom w:val="0"/>
      <w:divBdr>
        <w:top w:val="none" w:sz="0" w:space="0" w:color="auto"/>
        <w:left w:val="none" w:sz="0" w:space="0" w:color="auto"/>
        <w:bottom w:val="none" w:sz="0" w:space="0" w:color="auto"/>
        <w:right w:val="none" w:sz="0" w:space="0" w:color="auto"/>
      </w:divBdr>
    </w:div>
    <w:div w:id="1322002352">
      <w:bodyDiv w:val="1"/>
      <w:marLeft w:val="0"/>
      <w:marRight w:val="0"/>
      <w:marTop w:val="0"/>
      <w:marBottom w:val="0"/>
      <w:divBdr>
        <w:top w:val="none" w:sz="0" w:space="0" w:color="auto"/>
        <w:left w:val="none" w:sz="0" w:space="0" w:color="auto"/>
        <w:bottom w:val="none" w:sz="0" w:space="0" w:color="auto"/>
        <w:right w:val="none" w:sz="0" w:space="0" w:color="auto"/>
      </w:divBdr>
    </w:div>
    <w:div w:id="1335910493">
      <w:bodyDiv w:val="1"/>
      <w:marLeft w:val="0"/>
      <w:marRight w:val="0"/>
      <w:marTop w:val="0"/>
      <w:marBottom w:val="0"/>
      <w:divBdr>
        <w:top w:val="none" w:sz="0" w:space="0" w:color="auto"/>
        <w:left w:val="none" w:sz="0" w:space="0" w:color="auto"/>
        <w:bottom w:val="none" w:sz="0" w:space="0" w:color="auto"/>
        <w:right w:val="none" w:sz="0" w:space="0" w:color="auto"/>
      </w:divBdr>
    </w:div>
    <w:div w:id="1336952544">
      <w:bodyDiv w:val="1"/>
      <w:marLeft w:val="0"/>
      <w:marRight w:val="0"/>
      <w:marTop w:val="0"/>
      <w:marBottom w:val="0"/>
      <w:divBdr>
        <w:top w:val="none" w:sz="0" w:space="0" w:color="auto"/>
        <w:left w:val="none" w:sz="0" w:space="0" w:color="auto"/>
        <w:bottom w:val="none" w:sz="0" w:space="0" w:color="auto"/>
        <w:right w:val="none" w:sz="0" w:space="0" w:color="auto"/>
      </w:divBdr>
    </w:div>
    <w:div w:id="1339456830">
      <w:bodyDiv w:val="1"/>
      <w:marLeft w:val="0"/>
      <w:marRight w:val="0"/>
      <w:marTop w:val="0"/>
      <w:marBottom w:val="0"/>
      <w:divBdr>
        <w:top w:val="none" w:sz="0" w:space="0" w:color="auto"/>
        <w:left w:val="none" w:sz="0" w:space="0" w:color="auto"/>
        <w:bottom w:val="none" w:sz="0" w:space="0" w:color="auto"/>
        <w:right w:val="none" w:sz="0" w:space="0" w:color="auto"/>
      </w:divBdr>
    </w:div>
    <w:div w:id="1348948651">
      <w:bodyDiv w:val="1"/>
      <w:marLeft w:val="0"/>
      <w:marRight w:val="0"/>
      <w:marTop w:val="0"/>
      <w:marBottom w:val="0"/>
      <w:divBdr>
        <w:top w:val="none" w:sz="0" w:space="0" w:color="auto"/>
        <w:left w:val="none" w:sz="0" w:space="0" w:color="auto"/>
        <w:bottom w:val="none" w:sz="0" w:space="0" w:color="auto"/>
        <w:right w:val="none" w:sz="0" w:space="0" w:color="auto"/>
      </w:divBdr>
    </w:div>
    <w:div w:id="1350639567">
      <w:bodyDiv w:val="1"/>
      <w:marLeft w:val="0"/>
      <w:marRight w:val="0"/>
      <w:marTop w:val="0"/>
      <w:marBottom w:val="0"/>
      <w:divBdr>
        <w:top w:val="none" w:sz="0" w:space="0" w:color="auto"/>
        <w:left w:val="none" w:sz="0" w:space="0" w:color="auto"/>
        <w:bottom w:val="none" w:sz="0" w:space="0" w:color="auto"/>
        <w:right w:val="none" w:sz="0" w:space="0" w:color="auto"/>
      </w:divBdr>
    </w:div>
    <w:div w:id="1359159237">
      <w:bodyDiv w:val="1"/>
      <w:marLeft w:val="0"/>
      <w:marRight w:val="0"/>
      <w:marTop w:val="0"/>
      <w:marBottom w:val="0"/>
      <w:divBdr>
        <w:top w:val="none" w:sz="0" w:space="0" w:color="auto"/>
        <w:left w:val="none" w:sz="0" w:space="0" w:color="auto"/>
        <w:bottom w:val="none" w:sz="0" w:space="0" w:color="auto"/>
        <w:right w:val="none" w:sz="0" w:space="0" w:color="auto"/>
      </w:divBdr>
    </w:div>
    <w:div w:id="1365668690">
      <w:bodyDiv w:val="1"/>
      <w:marLeft w:val="0"/>
      <w:marRight w:val="0"/>
      <w:marTop w:val="0"/>
      <w:marBottom w:val="0"/>
      <w:divBdr>
        <w:top w:val="none" w:sz="0" w:space="0" w:color="auto"/>
        <w:left w:val="none" w:sz="0" w:space="0" w:color="auto"/>
        <w:bottom w:val="none" w:sz="0" w:space="0" w:color="auto"/>
        <w:right w:val="none" w:sz="0" w:space="0" w:color="auto"/>
      </w:divBdr>
    </w:div>
    <w:div w:id="1379940832">
      <w:bodyDiv w:val="1"/>
      <w:marLeft w:val="0"/>
      <w:marRight w:val="0"/>
      <w:marTop w:val="0"/>
      <w:marBottom w:val="0"/>
      <w:divBdr>
        <w:top w:val="none" w:sz="0" w:space="0" w:color="auto"/>
        <w:left w:val="none" w:sz="0" w:space="0" w:color="auto"/>
        <w:bottom w:val="none" w:sz="0" w:space="0" w:color="auto"/>
        <w:right w:val="none" w:sz="0" w:space="0" w:color="auto"/>
      </w:divBdr>
    </w:div>
    <w:div w:id="1384057139">
      <w:bodyDiv w:val="1"/>
      <w:marLeft w:val="0"/>
      <w:marRight w:val="0"/>
      <w:marTop w:val="0"/>
      <w:marBottom w:val="0"/>
      <w:divBdr>
        <w:top w:val="none" w:sz="0" w:space="0" w:color="auto"/>
        <w:left w:val="none" w:sz="0" w:space="0" w:color="auto"/>
        <w:bottom w:val="none" w:sz="0" w:space="0" w:color="auto"/>
        <w:right w:val="none" w:sz="0" w:space="0" w:color="auto"/>
      </w:divBdr>
    </w:div>
    <w:div w:id="1422484541">
      <w:bodyDiv w:val="1"/>
      <w:marLeft w:val="0"/>
      <w:marRight w:val="0"/>
      <w:marTop w:val="0"/>
      <w:marBottom w:val="0"/>
      <w:divBdr>
        <w:top w:val="none" w:sz="0" w:space="0" w:color="auto"/>
        <w:left w:val="none" w:sz="0" w:space="0" w:color="auto"/>
        <w:bottom w:val="none" w:sz="0" w:space="0" w:color="auto"/>
        <w:right w:val="none" w:sz="0" w:space="0" w:color="auto"/>
      </w:divBdr>
    </w:div>
    <w:div w:id="1433744574">
      <w:bodyDiv w:val="1"/>
      <w:marLeft w:val="0"/>
      <w:marRight w:val="0"/>
      <w:marTop w:val="0"/>
      <w:marBottom w:val="0"/>
      <w:divBdr>
        <w:top w:val="none" w:sz="0" w:space="0" w:color="auto"/>
        <w:left w:val="none" w:sz="0" w:space="0" w:color="auto"/>
        <w:bottom w:val="none" w:sz="0" w:space="0" w:color="auto"/>
        <w:right w:val="none" w:sz="0" w:space="0" w:color="auto"/>
      </w:divBdr>
    </w:div>
    <w:div w:id="1433893956">
      <w:bodyDiv w:val="1"/>
      <w:marLeft w:val="0"/>
      <w:marRight w:val="0"/>
      <w:marTop w:val="0"/>
      <w:marBottom w:val="0"/>
      <w:divBdr>
        <w:top w:val="none" w:sz="0" w:space="0" w:color="auto"/>
        <w:left w:val="none" w:sz="0" w:space="0" w:color="auto"/>
        <w:bottom w:val="none" w:sz="0" w:space="0" w:color="auto"/>
        <w:right w:val="none" w:sz="0" w:space="0" w:color="auto"/>
      </w:divBdr>
    </w:div>
    <w:div w:id="1441678534">
      <w:bodyDiv w:val="1"/>
      <w:marLeft w:val="0"/>
      <w:marRight w:val="0"/>
      <w:marTop w:val="0"/>
      <w:marBottom w:val="0"/>
      <w:divBdr>
        <w:top w:val="none" w:sz="0" w:space="0" w:color="auto"/>
        <w:left w:val="none" w:sz="0" w:space="0" w:color="auto"/>
        <w:bottom w:val="none" w:sz="0" w:space="0" w:color="auto"/>
        <w:right w:val="none" w:sz="0" w:space="0" w:color="auto"/>
      </w:divBdr>
    </w:div>
    <w:div w:id="1451127220">
      <w:bodyDiv w:val="1"/>
      <w:marLeft w:val="0"/>
      <w:marRight w:val="0"/>
      <w:marTop w:val="0"/>
      <w:marBottom w:val="0"/>
      <w:divBdr>
        <w:top w:val="none" w:sz="0" w:space="0" w:color="auto"/>
        <w:left w:val="none" w:sz="0" w:space="0" w:color="auto"/>
        <w:bottom w:val="none" w:sz="0" w:space="0" w:color="auto"/>
        <w:right w:val="none" w:sz="0" w:space="0" w:color="auto"/>
      </w:divBdr>
    </w:div>
    <w:div w:id="1458834689">
      <w:bodyDiv w:val="1"/>
      <w:marLeft w:val="0"/>
      <w:marRight w:val="0"/>
      <w:marTop w:val="0"/>
      <w:marBottom w:val="0"/>
      <w:divBdr>
        <w:top w:val="none" w:sz="0" w:space="0" w:color="auto"/>
        <w:left w:val="none" w:sz="0" w:space="0" w:color="auto"/>
        <w:bottom w:val="none" w:sz="0" w:space="0" w:color="auto"/>
        <w:right w:val="none" w:sz="0" w:space="0" w:color="auto"/>
      </w:divBdr>
    </w:div>
    <w:div w:id="1460418883">
      <w:bodyDiv w:val="1"/>
      <w:marLeft w:val="0"/>
      <w:marRight w:val="0"/>
      <w:marTop w:val="0"/>
      <w:marBottom w:val="0"/>
      <w:divBdr>
        <w:top w:val="none" w:sz="0" w:space="0" w:color="auto"/>
        <w:left w:val="none" w:sz="0" w:space="0" w:color="auto"/>
        <w:bottom w:val="none" w:sz="0" w:space="0" w:color="auto"/>
        <w:right w:val="none" w:sz="0" w:space="0" w:color="auto"/>
      </w:divBdr>
    </w:div>
    <w:div w:id="1462109778">
      <w:bodyDiv w:val="1"/>
      <w:marLeft w:val="0"/>
      <w:marRight w:val="0"/>
      <w:marTop w:val="0"/>
      <w:marBottom w:val="0"/>
      <w:divBdr>
        <w:top w:val="none" w:sz="0" w:space="0" w:color="auto"/>
        <w:left w:val="none" w:sz="0" w:space="0" w:color="auto"/>
        <w:bottom w:val="none" w:sz="0" w:space="0" w:color="auto"/>
        <w:right w:val="none" w:sz="0" w:space="0" w:color="auto"/>
      </w:divBdr>
    </w:div>
    <w:div w:id="1464617536">
      <w:bodyDiv w:val="1"/>
      <w:marLeft w:val="0"/>
      <w:marRight w:val="0"/>
      <w:marTop w:val="0"/>
      <w:marBottom w:val="0"/>
      <w:divBdr>
        <w:top w:val="none" w:sz="0" w:space="0" w:color="auto"/>
        <w:left w:val="none" w:sz="0" w:space="0" w:color="auto"/>
        <w:bottom w:val="none" w:sz="0" w:space="0" w:color="auto"/>
        <w:right w:val="none" w:sz="0" w:space="0" w:color="auto"/>
      </w:divBdr>
    </w:div>
    <w:div w:id="1466968858">
      <w:bodyDiv w:val="1"/>
      <w:marLeft w:val="0"/>
      <w:marRight w:val="0"/>
      <w:marTop w:val="0"/>
      <w:marBottom w:val="0"/>
      <w:divBdr>
        <w:top w:val="none" w:sz="0" w:space="0" w:color="auto"/>
        <w:left w:val="none" w:sz="0" w:space="0" w:color="auto"/>
        <w:bottom w:val="none" w:sz="0" w:space="0" w:color="auto"/>
        <w:right w:val="none" w:sz="0" w:space="0" w:color="auto"/>
      </w:divBdr>
    </w:div>
    <w:div w:id="1469125888">
      <w:bodyDiv w:val="1"/>
      <w:marLeft w:val="0"/>
      <w:marRight w:val="0"/>
      <w:marTop w:val="0"/>
      <w:marBottom w:val="0"/>
      <w:divBdr>
        <w:top w:val="none" w:sz="0" w:space="0" w:color="auto"/>
        <w:left w:val="none" w:sz="0" w:space="0" w:color="auto"/>
        <w:bottom w:val="none" w:sz="0" w:space="0" w:color="auto"/>
        <w:right w:val="none" w:sz="0" w:space="0" w:color="auto"/>
      </w:divBdr>
    </w:div>
    <w:div w:id="1470511403">
      <w:bodyDiv w:val="1"/>
      <w:marLeft w:val="0"/>
      <w:marRight w:val="0"/>
      <w:marTop w:val="0"/>
      <w:marBottom w:val="0"/>
      <w:divBdr>
        <w:top w:val="none" w:sz="0" w:space="0" w:color="auto"/>
        <w:left w:val="none" w:sz="0" w:space="0" w:color="auto"/>
        <w:bottom w:val="none" w:sz="0" w:space="0" w:color="auto"/>
        <w:right w:val="none" w:sz="0" w:space="0" w:color="auto"/>
      </w:divBdr>
    </w:div>
    <w:div w:id="1471896100">
      <w:bodyDiv w:val="1"/>
      <w:marLeft w:val="0"/>
      <w:marRight w:val="0"/>
      <w:marTop w:val="0"/>
      <w:marBottom w:val="0"/>
      <w:divBdr>
        <w:top w:val="none" w:sz="0" w:space="0" w:color="auto"/>
        <w:left w:val="none" w:sz="0" w:space="0" w:color="auto"/>
        <w:bottom w:val="none" w:sz="0" w:space="0" w:color="auto"/>
        <w:right w:val="none" w:sz="0" w:space="0" w:color="auto"/>
      </w:divBdr>
    </w:div>
    <w:div w:id="1472206453">
      <w:bodyDiv w:val="1"/>
      <w:marLeft w:val="0"/>
      <w:marRight w:val="0"/>
      <w:marTop w:val="0"/>
      <w:marBottom w:val="0"/>
      <w:divBdr>
        <w:top w:val="none" w:sz="0" w:space="0" w:color="auto"/>
        <w:left w:val="none" w:sz="0" w:space="0" w:color="auto"/>
        <w:bottom w:val="none" w:sz="0" w:space="0" w:color="auto"/>
        <w:right w:val="none" w:sz="0" w:space="0" w:color="auto"/>
      </w:divBdr>
    </w:div>
    <w:div w:id="1485245445">
      <w:bodyDiv w:val="1"/>
      <w:marLeft w:val="0"/>
      <w:marRight w:val="0"/>
      <w:marTop w:val="0"/>
      <w:marBottom w:val="0"/>
      <w:divBdr>
        <w:top w:val="none" w:sz="0" w:space="0" w:color="auto"/>
        <w:left w:val="none" w:sz="0" w:space="0" w:color="auto"/>
        <w:bottom w:val="none" w:sz="0" w:space="0" w:color="auto"/>
        <w:right w:val="none" w:sz="0" w:space="0" w:color="auto"/>
      </w:divBdr>
    </w:div>
    <w:div w:id="1492523673">
      <w:bodyDiv w:val="1"/>
      <w:marLeft w:val="0"/>
      <w:marRight w:val="0"/>
      <w:marTop w:val="0"/>
      <w:marBottom w:val="0"/>
      <w:divBdr>
        <w:top w:val="none" w:sz="0" w:space="0" w:color="auto"/>
        <w:left w:val="none" w:sz="0" w:space="0" w:color="auto"/>
        <w:bottom w:val="none" w:sz="0" w:space="0" w:color="auto"/>
        <w:right w:val="none" w:sz="0" w:space="0" w:color="auto"/>
      </w:divBdr>
    </w:div>
    <w:div w:id="1500733378">
      <w:bodyDiv w:val="1"/>
      <w:marLeft w:val="0"/>
      <w:marRight w:val="0"/>
      <w:marTop w:val="0"/>
      <w:marBottom w:val="0"/>
      <w:divBdr>
        <w:top w:val="none" w:sz="0" w:space="0" w:color="auto"/>
        <w:left w:val="none" w:sz="0" w:space="0" w:color="auto"/>
        <w:bottom w:val="none" w:sz="0" w:space="0" w:color="auto"/>
        <w:right w:val="none" w:sz="0" w:space="0" w:color="auto"/>
      </w:divBdr>
    </w:div>
    <w:div w:id="1502428642">
      <w:bodyDiv w:val="1"/>
      <w:marLeft w:val="0"/>
      <w:marRight w:val="0"/>
      <w:marTop w:val="0"/>
      <w:marBottom w:val="0"/>
      <w:divBdr>
        <w:top w:val="none" w:sz="0" w:space="0" w:color="auto"/>
        <w:left w:val="none" w:sz="0" w:space="0" w:color="auto"/>
        <w:bottom w:val="none" w:sz="0" w:space="0" w:color="auto"/>
        <w:right w:val="none" w:sz="0" w:space="0" w:color="auto"/>
      </w:divBdr>
    </w:div>
    <w:div w:id="1505394682">
      <w:bodyDiv w:val="1"/>
      <w:marLeft w:val="0"/>
      <w:marRight w:val="0"/>
      <w:marTop w:val="0"/>
      <w:marBottom w:val="0"/>
      <w:divBdr>
        <w:top w:val="none" w:sz="0" w:space="0" w:color="auto"/>
        <w:left w:val="none" w:sz="0" w:space="0" w:color="auto"/>
        <w:bottom w:val="none" w:sz="0" w:space="0" w:color="auto"/>
        <w:right w:val="none" w:sz="0" w:space="0" w:color="auto"/>
      </w:divBdr>
    </w:div>
    <w:div w:id="1524975188">
      <w:bodyDiv w:val="1"/>
      <w:marLeft w:val="0"/>
      <w:marRight w:val="0"/>
      <w:marTop w:val="0"/>
      <w:marBottom w:val="0"/>
      <w:divBdr>
        <w:top w:val="none" w:sz="0" w:space="0" w:color="auto"/>
        <w:left w:val="none" w:sz="0" w:space="0" w:color="auto"/>
        <w:bottom w:val="none" w:sz="0" w:space="0" w:color="auto"/>
        <w:right w:val="none" w:sz="0" w:space="0" w:color="auto"/>
      </w:divBdr>
    </w:div>
    <w:div w:id="1528369708">
      <w:bodyDiv w:val="1"/>
      <w:marLeft w:val="0"/>
      <w:marRight w:val="0"/>
      <w:marTop w:val="0"/>
      <w:marBottom w:val="0"/>
      <w:divBdr>
        <w:top w:val="none" w:sz="0" w:space="0" w:color="auto"/>
        <w:left w:val="none" w:sz="0" w:space="0" w:color="auto"/>
        <w:bottom w:val="none" w:sz="0" w:space="0" w:color="auto"/>
        <w:right w:val="none" w:sz="0" w:space="0" w:color="auto"/>
      </w:divBdr>
    </w:div>
    <w:div w:id="1563449214">
      <w:bodyDiv w:val="1"/>
      <w:marLeft w:val="0"/>
      <w:marRight w:val="0"/>
      <w:marTop w:val="0"/>
      <w:marBottom w:val="0"/>
      <w:divBdr>
        <w:top w:val="none" w:sz="0" w:space="0" w:color="auto"/>
        <w:left w:val="none" w:sz="0" w:space="0" w:color="auto"/>
        <w:bottom w:val="none" w:sz="0" w:space="0" w:color="auto"/>
        <w:right w:val="none" w:sz="0" w:space="0" w:color="auto"/>
      </w:divBdr>
    </w:div>
    <w:div w:id="1570000880">
      <w:bodyDiv w:val="1"/>
      <w:marLeft w:val="0"/>
      <w:marRight w:val="0"/>
      <w:marTop w:val="0"/>
      <w:marBottom w:val="0"/>
      <w:divBdr>
        <w:top w:val="none" w:sz="0" w:space="0" w:color="auto"/>
        <w:left w:val="none" w:sz="0" w:space="0" w:color="auto"/>
        <w:bottom w:val="none" w:sz="0" w:space="0" w:color="auto"/>
        <w:right w:val="none" w:sz="0" w:space="0" w:color="auto"/>
      </w:divBdr>
    </w:div>
    <w:div w:id="1572036990">
      <w:bodyDiv w:val="1"/>
      <w:marLeft w:val="0"/>
      <w:marRight w:val="0"/>
      <w:marTop w:val="0"/>
      <w:marBottom w:val="0"/>
      <w:divBdr>
        <w:top w:val="none" w:sz="0" w:space="0" w:color="auto"/>
        <w:left w:val="none" w:sz="0" w:space="0" w:color="auto"/>
        <w:bottom w:val="none" w:sz="0" w:space="0" w:color="auto"/>
        <w:right w:val="none" w:sz="0" w:space="0" w:color="auto"/>
      </w:divBdr>
    </w:div>
    <w:div w:id="1572960609">
      <w:bodyDiv w:val="1"/>
      <w:marLeft w:val="0"/>
      <w:marRight w:val="0"/>
      <w:marTop w:val="0"/>
      <w:marBottom w:val="0"/>
      <w:divBdr>
        <w:top w:val="none" w:sz="0" w:space="0" w:color="auto"/>
        <w:left w:val="none" w:sz="0" w:space="0" w:color="auto"/>
        <w:bottom w:val="none" w:sz="0" w:space="0" w:color="auto"/>
        <w:right w:val="none" w:sz="0" w:space="0" w:color="auto"/>
      </w:divBdr>
    </w:div>
    <w:div w:id="1575705953">
      <w:bodyDiv w:val="1"/>
      <w:marLeft w:val="0"/>
      <w:marRight w:val="0"/>
      <w:marTop w:val="0"/>
      <w:marBottom w:val="0"/>
      <w:divBdr>
        <w:top w:val="none" w:sz="0" w:space="0" w:color="auto"/>
        <w:left w:val="none" w:sz="0" w:space="0" w:color="auto"/>
        <w:bottom w:val="none" w:sz="0" w:space="0" w:color="auto"/>
        <w:right w:val="none" w:sz="0" w:space="0" w:color="auto"/>
      </w:divBdr>
    </w:div>
    <w:div w:id="1579098651">
      <w:bodyDiv w:val="1"/>
      <w:marLeft w:val="0"/>
      <w:marRight w:val="0"/>
      <w:marTop w:val="0"/>
      <w:marBottom w:val="0"/>
      <w:divBdr>
        <w:top w:val="none" w:sz="0" w:space="0" w:color="auto"/>
        <w:left w:val="none" w:sz="0" w:space="0" w:color="auto"/>
        <w:bottom w:val="none" w:sz="0" w:space="0" w:color="auto"/>
        <w:right w:val="none" w:sz="0" w:space="0" w:color="auto"/>
      </w:divBdr>
    </w:div>
    <w:div w:id="1602446502">
      <w:bodyDiv w:val="1"/>
      <w:marLeft w:val="0"/>
      <w:marRight w:val="0"/>
      <w:marTop w:val="0"/>
      <w:marBottom w:val="0"/>
      <w:divBdr>
        <w:top w:val="none" w:sz="0" w:space="0" w:color="auto"/>
        <w:left w:val="none" w:sz="0" w:space="0" w:color="auto"/>
        <w:bottom w:val="none" w:sz="0" w:space="0" w:color="auto"/>
        <w:right w:val="none" w:sz="0" w:space="0" w:color="auto"/>
      </w:divBdr>
    </w:div>
    <w:div w:id="1604338362">
      <w:bodyDiv w:val="1"/>
      <w:marLeft w:val="0"/>
      <w:marRight w:val="0"/>
      <w:marTop w:val="0"/>
      <w:marBottom w:val="0"/>
      <w:divBdr>
        <w:top w:val="none" w:sz="0" w:space="0" w:color="auto"/>
        <w:left w:val="none" w:sz="0" w:space="0" w:color="auto"/>
        <w:bottom w:val="none" w:sz="0" w:space="0" w:color="auto"/>
        <w:right w:val="none" w:sz="0" w:space="0" w:color="auto"/>
      </w:divBdr>
    </w:div>
    <w:div w:id="1605386414">
      <w:bodyDiv w:val="1"/>
      <w:marLeft w:val="0"/>
      <w:marRight w:val="0"/>
      <w:marTop w:val="0"/>
      <w:marBottom w:val="0"/>
      <w:divBdr>
        <w:top w:val="none" w:sz="0" w:space="0" w:color="auto"/>
        <w:left w:val="none" w:sz="0" w:space="0" w:color="auto"/>
        <w:bottom w:val="none" w:sz="0" w:space="0" w:color="auto"/>
        <w:right w:val="none" w:sz="0" w:space="0" w:color="auto"/>
      </w:divBdr>
    </w:div>
    <w:div w:id="1613627463">
      <w:bodyDiv w:val="1"/>
      <w:marLeft w:val="0"/>
      <w:marRight w:val="0"/>
      <w:marTop w:val="0"/>
      <w:marBottom w:val="0"/>
      <w:divBdr>
        <w:top w:val="none" w:sz="0" w:space="0" w:color="auto"/>
        <w:left w:val="none" w:sz="0" w:space="0" w:color="auto"/>
        <w:bottom w:val="none" w:sz="0" w:space="0" w:color="auto"/>
        <w:right w:val="none" w:sz="0" w:space="0" w:color="auto"/>
      </w:divBdr>
    </w:div>
    <w:div w:id="1614942765">
      <w:bodyDiv w:val="1"/>
      <w:marLeft w:val="0"/>
      <w:marRight w:val="0"/>
      <w:marTop w:val="0"/>
      <w:marBottom w:val="0"/>
      <w:divBdr>
        <w:top w:val="none" w:sz="0" w:space="0" w:color="auto"/>
        <w:left w:val="none" w:sz="0" w:space="0" w:color="auto"/>
        <w:bottom w:val="none" w:sz="0" w:space="0" w:color="auto"/>
        <w:right w:val="none" w:sz="0" w:space="0" w:color="auto"/>
      </w:divBdr>
    </w:div>
    <w:div w:id="1616131292">
      <w:bodyDiv w:val="1"/>
      <w:marLeft w:val="0"/>
      <w:marRight w:val="0"/>
      <w:marTop w:val="0"/>
      <w:marBottom w:val="0"/>
      <w:divBdr>
        <w:top w:val="none" w:sz="0" w:space="0" w:color="auto"/>
        <w:left w:val="none" w:sz="0" w:space="0" w:color="auto"/>
        <w:bottom w:val="none" w:sz="0" w:space="0" w:color="auto"/>
        <w:right w:val="none" w:sz="0" w:space="0" w:color="auto"/>
      </w:divBdr>
    </w:div>
    <w:div w:id="1621958322">
      <w:bodyDiv w:val="1"/>
      <w:marLeft w:val="0"/>
      <w:marRight w:val="0"/>
      <w:marTop w:val="0"/>
      <w:marBottom w:val="0"/>
      <w:divBdr>
        <w:top w:val="none" w:sz="0" w:space="0" w:color="auto"/>
        <w:left w:val="none" w:sz="0" w:space="0" w:color="auto"/>
        <w:bottom w:val="none" w:sz="0" w:space="0" w:color="auto"/>
        <w:right w:val="none" w:sz="0" w:space="0" w:color="auto"/>
      </w:divBdr>
    </w:div>
    <w:div w:id="1624383661">
      <w:bodyDiv w:val="1"/>
      <w:marLeft w:val="0"/>
      <w:marRight w:val="0"/>
      <w:marTop w:val="0"/>
      <w:marBottom w:val="0"/>
      <w:divBdr>
        <w:top w:val="none" w:sz="0" w:space="0" w:color="auto"/>
        <w:left w:val="none" w:sz="0" w:space="0" w:color="auto"/>
        <w:bottom w:val="none" w:sz="0" w:space="0" w:color="auto"/>
        <w:right w:val="none" w:sz="0" w:space="0" w:color="auto"/>
      </w:divBdr>
    </w:div>
    <w:div w:id="1624650677">
      <w:bodyDiv w:val="1"/>
      <w:marLeft w:val="0"/>
      <w:marRight w:val="0"/>
      <w:marTop w:val="0"/>
      <w:marBottom w:val="0"/>
      <w:divBdr>
        <w:top w:val="none" w:sz="0" w:space="0" w:color="auto"/>
        <w:left w:val="none" w:sz="0" w:space="0" w:color="auto"/>
        <w:bottom w:val="none" w:sz="0" w:space="0" w:color="auto"/>
        <w:right w:val="none" w:sz="0" w:space="0" w:color="auto"/>
      </w:divBdr>
    </w:div>
    <w:div w:id="1626152699">
      <w:bodyDiv w:val="1"/>
      <w:marLeft w:val="0"/>
      <w:marRight w:val="0"/>
      <w:marTop w:val="0"/>
      <w:marBottom w:val="0"/>
      <w:divBdr>
        <w:top w:val="none" w:sz="0" w:space="0" w:color="auto"/>
        <w:left w:val="none" w:sz="0" w:space="0" w:color="auto"/>
        <w:bottom w:val="none" w:sz="0" w:space="0" w:color="auto"/>
        <w:right w:val="none" w:sz="0" w:space="0" w:color="auto"/>
      </w:divBdr>
    </w:div>
    <w:div w:id="1639455122">
      <w:bodyDiv w:val="1"/>
      <w:marLeft w:val="0"/>
      <w:marRight w:val="0"/>
      <w:marTop w:val="0"/>
      <w:marBottom w:val="0"/>
      <w:divBdr>
        <w:top w:val="none" w:sz="0" w:space="0" w:color="auto"/>
        <w:left w:val="none" w:sz="0" w:space="0" w:color="auto"/>
        <w:bottom w:val="none" w:sz="0" w:space="0" w:color="auto"/>
        <w:right w:val="none" w:sz="0" w:space="0" w:color="auto"/>
      </w:divBdr>
    </w:div>
    <w:div w:id="1640185272">
      <w:bodyDiv w:val="1"/>
      <w:marLeft w:val="0"/>
      <w:marRight w:val="0"/>
      <w:marTop w:val="0"/>
      <w:marBottom w:val="0"/>
      <w:divBdr>
        <w:top w:val="none" w:sz="0" w:space="0" w:color="auto"/>
        <w:left w:val="none" w:sz="0" w:space="0" w:color="auto"/>
        <w:bottom w:val="none" w:sz="0" w:space="0" w:color="auto"/>
        <w:right w:val="none" w:sz="0" w:space="0" w:color="auto"/>
      </w:divBdr>
    </w:div>
    <w:div w:id="1652755087">
      <w:bodyDiv w:val="1"/>
      <w:marLeft w:val="0"/>
      <w:marRight w:val="0"/>
      <w:marTop w:val="0"/>
      <w:marBottom w:val="0"/>
      <w:divBdr>
        <w:top w:val="none" w:sz="0" w:space="0" w:color="auto"/>
        <w:left w:val="none" w:sz="0" w:space="0" w:color="auto"/>
        <w:bottom w:val="none" w:sz="0" w:space="0" w:color="auto"/>
        <w:right w:val="none" w:sz="0" w:space="0" w:color="auto"/>
      </w:divBdr>
    </w:div>
    <w:div w:id="1660309923">
      <w:bodyDiv w:val="1"/>
      <w:marLeft w:val="0"/>
      <w:marRight w:val="0"/>
      <w:marTop w:val="0"/>
      <w:marBottom w:val="0"/>
      <w:divBdr>
        <w:top w:val="none" w:sz="0" w:space="0" w:color="auto"/>
        <w:left w:val="none" w:sz="0" w:space="0" w:color="auto"/>
        <w:bottom w:val="none" w:sz="0" w:space="0" w:color="auto"/>
        <w:right w:val="none" w:sz="0" w:space="0" w:color="auto"/>
      </w:divBdr>
    </w:div>
    <w:div w:id="1660764373">
      <w:bodyDiv w:val="1"/>
      <w:marLeft w:val="0"/>
      <w:marRight w:val="0"/>
      <w:marTop w:val="0"/>
      <w:marBottom w:val="0"/>
      <w:divBdr>
        <w:top w:val="none" w:sz="0" w:space="0" w:color="auto"/>
        <w:left w:val="none" w:sz="0" w:space="0" w:color="auto"/>
        <w:bottom w:val="none" w:sz="0" w:space="0" w:color="auto"/>
        <w:right w:val="none" w:sz="0" w:space="0" w:color="auto"/>
      </w:divBdr>
    </w:div>
    <w:div w:id="1661887519">
      <w:bodyDiv w:val="1"/>
      <w:marLeft w:val="0"/>
      <w:marRight w:val="0"/>
      <w:marTop w:val="0"/>
      <w:marBottom w:val="0"/>
      <w:divBdr>
        <w:top w:val="none" w:sz="0" w:space="0" w:color="auto"/>
        <w:left w:val="none" w:sz="0" w:space="0" w:color="auto"/>
        <w:bottom w:val="none" w:sz="0" w:space="0" w:color="auto"/>
        <w:right w:val="none" w:sz="0" w:space="0" w:color="auto"/>
      </w:divBdr>
    </w:div>
    <w:div w:id="1664889700">
      <w:bodyDiv w:val="1"/>
      <w:marLeft w:val="0"/>
      <w:marRight w:val="0"/>
      <w:marTop w:val="0"/>
      <w:marBottom w:val="0"/>
      <w:divBdr>
        <w:top w:val="none" w:sz="0" w:space="0" w:color="auto"/>
        <w:left w:val="none" w:sz="0" w:space="0" w:color="auto"/>
        <w:bottom w:val="none" w:sz="0" w:space="0" w:color="auto"/>
        <w:right w:val="none" w:sz="0" w:space="0" w:color="auto"/>
      </w:divBdr>
    </w:div>
    <w:div w:id="1683237673">
      <w:bodyDiv w:val="1"/>
      <w:marLeft w:val="0"/>
      <w:marRight w:val="0"/>
      <w:marTop w:val="0"/>
      <w:marBottom w:val="0"/>
      <w:divBdr>
        <w:top w:val="none" w:sz="0" w:space="0" w:color="auto"/>
        <w:left w:val="none" w:sz="0" w:space="0" w:color="auto"/>
        <w:bottom w:val="none" w:sz="0" w:space="0" w:color="auto"/>
        <w:right w:val="none" w:sz="0" w:space="0" w:color="auto"/>
      </w:divBdr>
    </w:div>
    <w:div w:id="1703245699">
      <w:bodyDiv w:val="1"/>
      <w:marLeft w:val="0"/>
      <w:marRight w:val="0"/>
      <w:marTop w:val="0"/>
      <w:marBottom w:val="0"/>
      <w:divBdr>
        <w:top w:val="none" w:sz="0" w:space="0" w:color="auto"/>
        <w:left w:val="none" w:sz="0" w:space="0" w:color="auto"/>
        <w:bottom w:val="none" w:sz="0" w:space="0" w:color="auto"/>
        <w:right w:val="none" w:sz="0" w:space="0" w:color="auto"/>
      </w:divBdr>
    </w:div>
    <w:div w:id="1703432973">
      <w:bodyDiv w:val="1"/>
      <w:marLeft w:val="0"/>
      <w:marRight w:val="0"/>
      <w:marTop w:val="0"/>
      <w:marBottom w:val="0"/>
      <w:divBdr>
        <w:top w:val="none" w:sz="0" w:space="0" w:color="auto"/>
        <w:left w:val="none" w:sz="0" w:space="0" w:color="auto"/>
        <w:bottom w:val="none" w:sz="0" w:space="0" w:color="auto"/>
        <w:right w:val="none" w:sz="0" w:space="0" w:color="auto"/>
      </w:divBdr>
    </w:div>
    <w:div w:id="1714964503">
      <w:bodyDiv w:val="1"/>
      <w:marLeft w:val="0"/>
      <w:marRight w:val="0"/>
      <w:marTop w:val="0"/>
      <w:marBottom w:val="0"/>
      <w:divBdr>
        <w:top w:val="none" w:sz="0" w:space="0" w:color="auto"/>
        <w:left w:val="none" w:sz="0" w:space="0" w:color="auto"/>
        <w:bottom w:val="none" w:sz="0" w:space="0" w:color="auto"/>
        <w:right w:val="none" w:sz="0" w:space="0" w:color="auto"/>
      </w:divBdr>
    </w:div>
    <w:div w:id="1716731109">
      <w:bodyDiv w:val="1"/>
      <w:marLeft w:val="0"/>
      <w:marRight w:val="0"/>
      <w:marTop w:val="0"/>
      <w:marBottom w:val="0"/>
      <w:divBdr>
        <w:top w:val="none" w:sz="0" w:space="0" w:color="auto"/>
        <w:left w:val="none" w:sz="0" w:space="0" w:color="auto"/>
        <w:bottom w:val="none" w:sz="0" w:space="0" w:color="auto"/>
        <w:right w:val="none" w:sz="0" w:space="0" w:color="auto"/>
      </w:divBdr>
    </w:div>
    <w:div w:id="1720284390">
      <w:bodyDiv w:val="1"/>
      <w:marLeft w:val="0"/>
      <w:marRight w:val="0"/>
      <w:marTop w:val="0"/>
      <w:marBottom w:val="0"/>
      <w:divBdr>
        <w:top w:val="none" w:sz="0" w:space="0" w:color="auto"/>
        <w:left w:val="none" w:sz="0" w:space="0" w:color="auto"/>
        <w:bottom w:val="none" w:sz="0" w:space="0" w:color="auto"/>
        <w:right w:val="none" w:sz="0" w:space="0" w:color="auto"/>
      </w:divBdr>
    </w:div>
    <w:div w:id="1722091093">
      <w:bodyDiv w:val="1"/>
      <w:marLeft w:val="0"/>
      <w:marRight w:val="0"/>
      <w:marTop w:val="0"/>
      <w:marBottom w:val="0"/>
      <w:divBdr>
        <w:top w:val="none" w:sz="0" w:space="0" w:color="auto"/>
        <w:left w:val="none" w:sz="0" w:space="0" w:color="auto"/>
        <w:bottom w:val="none" w:sz="0" w:space="0" w:color="auto"/>
        <w:right w:val="none" w:sz="0" w:space="0" w:color="auto"/>
      </w:divBdr>
    </w:div>
    <w:div w:id="1736660220">
      <w:bodyDiv w:val="1"/>
      <w:marLeft w:val="0"/>
      <w:marRight w:val="0"/>
      <w:marTop w:val="0"/>
      <w:marBottom w:val="0"/>
      <w:divBdr>
        <w:top w:val="none" w:sz="0" w:space="0" w:color="auto"/>
        <w:left w:val="none" w:sz="0" w:space="0" w:color="auto"/>
        <w:bottom w:val="none" w:sz="0" w:space="0" w:color="auto"/>
        <w:right w:val="none" w:sz="0" w:space="0" w:color="auto"/>
      </w:divBdr>
    </w:div>
    <w:div w:id="1746954624">
      <w:bodyDiv w:val="1"/>
      <w:marLeft w:val="0"/>
      <w:marRight w:val="0"/>
      <w:marTop w:val="0"/>
      <w:marBottom w:val="0"/>
      <w:divBdr>
        <w:top w:val="none" w:sz="0" w:space="0" w:color="auto"/>
        <w:left w:val="none" w:sz="0" w:space="0" w:color="auto"/>
        <w:bottom w:val="none" w:sz="0" w:space="0" w:color="auto"/>
        <w:right w:val="none" w:sz="0" w:space="0" w:color="auto"/>
      </w:divBdr>
    </w:div>
    <w:div w:id="1751998037">
      <w:bodyDiv w:val="1"/>
      <w:marLeft w:val="0"/>
      <w:marRight w:val="0"/>
      <w:marTop w:val="0"/>
      <w:marBottom w:val="0"/>
      <w:divBdr>
        <w:top w:val="none" w:sz="0" w:space="0" w:color="auto"/>
        <w:left w:val="none" w:sz="0" w:space="0" w:color="auto"/>
        <w:bottom w:val="none" w:sz="0" w:space="0" w:color="auto"/>
        <w:right w:val="none" w:sz="0" w:space="0" w:color="auto"/>
      </w:divBdr>
    </w:div>
    <w:div w:id="1752778375">
      <w:bodyDiv w:val="1"/>
      <w:marLeft w:val="0"/>
      <w:marRight w:val="0"/>
      <w:marTop w:val="0"/>
      <w:marBottom w:val="0"/>
      <w:divBdr>
        <w:top w:val="none" w:sz="0" w:space="0" w:color="auto"/>
        <w:left w:val="none" w:sz="0" w:space="0" w:color="auto"/>
        <w:bottom w:val="none" w:sz="0" w:space="0" w:color="auto"/>
        <w:right w:val="none" w:sz="0" w:space="0" w:color="auto"/>
      </w:divBdr>
    </w:div>
    <w:div w:id="1753774252">
      <w:bodyDiv w:val="1"/>
      <w:marLeft w:val="0"/>
      <w:marRight w:val="0"/>
      <w:marTop w:val="0"/>
      <w:marBottom w:val="0"/>
      <w:divBdr>
        <w:top w:val="none" w:sz="0" w:space="0" w:color="auto"/>
        <w:left w:val="none" w:sz="0" w:space="0" w:color="auto"/>
        <w:bottom w:val="none" w:sz="0" w:space="0" w:color="auto"/>
        <w:right w:val="none" w:sz="0" w:space="0" w:color="auto"/>
      </w:divBdr>
    </w:div>
    <w:div w:id="1757939237">
      <w:bodyDiv w:val="1"/>
      <w:marLeft w:val="0"/>
      <w:marRight w:val="0"/>
      <w:marTop w:val="0"/>
      <w:marBottom w:val="0"/>
      <w:divBdr>
        <w:top w:val="none" w:sz="0" w:space="0" w:color="auto"/>
        <w:left w:val="none" w:sz="0" w:space="0" w:color="auto"/>
        <w:bottom w:val="none" w:sz="0" w:space="0" w:color="auto"/>
        <w:right w:val="none" w:sz="0" w:space="0" w:color="auto"/>
      </w:divBdr>
    </w:div>
    <w:div w:id="1759668877">
      <w:bodyDiv w:val="1"/>
      <w:marLeft w:val="0"/>
      <w:marRight w:val="0"/>
      <w:marTop w:val="0"/>
      <w:marBottom w:val="0"/>
      <w:divBdr>
        <w:top w:val="none" w:sz="0" w:space="0" w:color="auto"/>
        <w:left w:val="none" w:sz="0" w:space="0" w:color="auto"/>
        <w:bottom w:val="none" w:sz="0" w:space="0" w:color="auto"/>
        <w:right w:val="none" w:sz="0" w:space="0" w:color="auto"/>
      </w:divBdr>
    </w:div>
    <w:div w:id="1764374301">
      <w:bodyDiv w:val="1"/>
      <w:marLeft w:val="0"/>
      <w:marRight w:val="0"/>
      <w:marTop w:val="0"/>
      <w:marBottom w:val="0"/>
      <w:divBdr>
        <w:top w:val="none" w:sz="0" w:space="0" w:color="auto"/>
        <w:left w:val="none" w:sz="0" w:space="0" w:color="auto"/>
        <w:bottom w:val="none" w:sz="0" w:space="0" w:color="auto"/>
        <w:right w:val="none" w:sz="0" w:space="0" w:color="auto"/>
      </w:divBdr>
    </w:div>
    <w:div w:id="1771313029">
      <w:bodyDiv w:val="1"/>
      <w:marLeft w:val="0"/>
      <w:marRight w:val="0"/>
      <w:marTop w:val="0"/>
      <w:marBottom w:val="0"/>
      <w:divBdr>
        <w:top w:val="none" w:sz="0" w:space="0" w:color="auto"/>
        <w:left w:val="none" w:sz="0" w:space="0" w:color="auto"/>
        <w:bottom w:val="none" w:sz="0" w:space="0" w:color="auto"/>
        <w:right w:val="none" w:sz="0" w:space="0" w:color="auto"/>
      </w:divBdr>
    </w:div>
    <w:div w:id="1782718870">
      <w:bodyDiv w:val="1"/>
      <w:marLeft w:val="0"/>
      <w:marRight w:val="0"/>
      <w:marTop w:val="0"/>
      <w:marBottom w:val="0"/>
      <w:divBdr>
        <w:top w:val="none" w:sz="0" w:space="0" w:color="auto"/>
        <w:left w:val="none" w:sz="0" w:space="0" w:color="auto"/>
        <w:bottom w:val="none" w:sz="0" w:space="0" w:color="auto"/>
        <w:right w:val="none" w:sz="0" w:space="0" w:color="auto"/>
      </w:divBdr>
    </w:div>
    <w:div w:id="1791700727">
      <w:bodyDiv w:val="1"/>
      <w:marLeft w:val="0"/>
      <w:marRight w:val="0"/>
      <w:marTop w:val="0"/>
      <w:marBottom w:val="0"/>
      <w:divBdr>
        <w:top w:val="none" w:sz="0" w:space="0" w:color="auto"/>
        <w:left w:val="none" w:sz="0" w:space="0" w:color="auto"/>
        <w:bottom w:val="none" w:sz="0" w:space="0" w:color="auto"/>
        <w:right w:val="none" w:sz="0" w:space="0" w:color="auto"/>
      </w:divBdr>
    </w:div>
    <w:div w:id="1796558655">
      <w:bodyDiv w:val="1"/>
      <w:marLeft w:val="0"/>
      <w:marRight w:val="0"/>
      <w:marTop w:val="0"/>
      <w:marBottom w:val="0"/>
      <w:divBdr>
        <w:top w:val="none" w:sz="0" w:space="0" w:color="auto"/>
        <w:left w:val="none" w:sz="0" w:space="0" w:color="auto"/>
        <w:bottom w:val="none" w:sz="0" w:space="0" w:color="auto"/>
        <w:right w:val="none" w:sz="0" w:space="0" w:color="auto"/>
      </w:divBdr>
    </w:div>
    <w:div w:id="1809085181">
      <w:bodyDiv w:val="1"/>
      <w:marLeft w:val="0"/>
      <w:marRight w:val="0"/>
      <w:marTop w:val="0"/>
      <w:marBottom w:val="0"/>
      <w:divBdr>
        <w:top w:val="none" w:sz="0" w:space="0" w:color="auto"/>
        <w:left w:val="none" w:sz="0" w:space="0" w:color="auto"/>
        <w:bottom w:val="none" w:sz="0" w:space="0" w:color="auto"/>
        <w:right w:val="none" w:sz="0" w:space="0" w:color="auto"/>
      </w:divBdr>
    </w:div>
    <w:div w:id="1817868304">
      <w:bodyDiv w:val="1"/>
      <w:marLeft w:val="0"/>
      <w:marRight w:val="0"/>
      <w:marTop w:val="0"/>
      <w:marBottom w:val="0"/>
      <w:divBdr>
        <w:top w:val="none" w:sz="0" w:space="0" w:color="auto"/>
        <w:left w:val="none" w:sz="0" w:space="0" w:color="auto"/>
        <w:bottom w:val="none" w:sz="0" w:space="0" w:color="auto"/>
        <w:right w:val="none" w:sz="0" w:space="0" w:color="auto"/>
      </w:divBdr>
    </w:div>
    <w:div w:id="1821460839">
      <w:bodyDiv w:val="1"/>
      <w:marLeft w:val="0"/>
      <w:marRight w:val="0"/>
      <w:marTop w:val="0"/>
      <w:marBottom w:val="0"/>
      <w:divBdr>
        <w:top w:val="none" w:sz="0" w:space="0" w:color="auto"/>
        <w:left w:val="none" w:sz="0" w:space="0" w:color="auto"/>
        <w:bottom w:val="none" w:sz="0" w:space="0" w:color="auto"/>
        <w:right w:val="none" w:sz="0" w:space="0" w:color="auto"/>
      </w:divBdr>
    </w:div>
    <w:div w:id="1822234190">
      <w:bodyDiv w:val="1"/>
      <w:marLeft w:val="0"/>
      <w:marRight w:val="0"/>
      <w:marTop w:val="0"/>
      <w:marBottom w:val="0"/>
      <w:divBdr>
        <w:top w:val="none" w:sz="0" w:space="0" w:color="auto"/>
        <w:left w:val="none" w:sz="0" w:space="0" w:color="auto"/>
        <w:bottom w:val="none" w:sz="0" w:space="0" w:color="auto"/>
        <w:right w:val="none" w:sz="0" w:space="0" w:color="auto"/>
      </w:divBdr>
    </w:div>
    <w:div w:id="1828014591">
      <w:bodyDiv w:val="1"/>
      <w:marLeft w:val="0"/>
      <w:marRight w:val="0"/>
      <w:marTop w:val="0"/>
      <w:marBottom w:val="0"/>
      <w:divBdr>
        <w:top w:val="none" w:sz="0" w:space="0" w:color="auto"/>
        <w:left w:val="none" w:sz="0" w:space="0" w:color="auto"/>
        <w:bottom w:val="none" w:sz="0" w:space="0" w:color="auto"/>
        <w:right w:val="none" w:sz="0" w:space="0" w:color="auto"/>
      </w:divBdr>
    </w:div>
    <w:div w:id="1831559086">
      <w:bodyDiv w:val="1"/>
      <w:marLeft w:val="0"/>
      <w:marRight w:val="0"/>
      <w:marTop w:val="0"/>
      <w:marBottom w:val="0"/>
      <w:divBdr>
        <w:top w:val="none" w:sz="0" w:space="0" w:color="auto"/>
        <w:left w:val="none" w:sz="0" w:space="0" w:color="auto"/>
        <w:bottom w:val="none" w:sz="0" w:space="0" w:color="auto"/>
        <w:right w:val="none" w:sz="0" w:space="0" w:color="auto"/>
      </w:divBdr>
    </w:div>
    <w:div w:id="1838768535">
      <w:bodyDiv w:val="1"/>
      <w:marLeft w:val="0"/>
      <w:marRight w:val="0"/>
      <w:marTop w:val="0"/>
      <w:marBottom w:val="0"/>
      <w:divBdr>
        <w:top w:val="none" w:sz="0" w:space="0" w:color="auto"/>
        <w:left w:val="none" w:sz="0" w:space="0" w:color="auto"/>
        <w:bottom w:val="none" w:sz="0" w:space="0" w:color="auto"/>
        <w:right w:val="none" w:sz="0" w:space="0" w:color="auto"/>
      </w:divBdr>
    </w:div>
    <w:div w:id="1845777296">
      <w:bodyDiv w:val="1"/>
      <w:marLeft w:val="0"/>
      <w:marRight w:val="0"/>
      <w:marTop w:val="0"/>
      <w:marBottom w:val="0"/>
      <w:divBdr>
        <w:top w:val="none" w:sz="0" w:space="0" w:color="auto"/>
        <w:left w:val="none" w:sz="0" w:space="0" w:color="auto"/>
        <w:bottom w:val="none" w:sz="0" w:space="0" w:color="auto"/>
        <w:right w:val="none" w:sz="0" w:space="0" w:color="auto"/>
      </w:divBdr>
    </w:div>
    <w:div w:id="1852141884">
      <w:bodyDiv w:val="1"/>
      <w:marLeft w:val="0"/>
      <w:marRight w:val="0"/>
      <w:marTop w:val="0"/>
      <w:marBottom w:val="0"/>
      <w:divBdr>
        <w:top w:val="none" w:sz="0" w:space="0" w:color="auto"/>
        <w:left w:val="none" w:sz="0" w:space="0" w:color="auto"/>
        <w:bottom w:val="none" w:sz="0" w:space="0" w:color="auto"/>
        <w:right w:val="none" w:sz="0" w:space="0" w:color="auto"/>
      </w:divBdr>
    </w:div>
    <w:div w:id="1852916316">
      <w:bodyDiv w:val="1"/>
      <w:marLeft w:val="0"/>
      <w:marRight w:val="0"/>
      <w:marTop w:val="0"/>
      <w:marBottom w:val="0"/>
      <w:divBdr>
        <w:top w:val="none" w:sz="0" w:space="0" w:color="auto"/>
        <w:left w:val="none" w:sz="0" w:space="0" w:color="auto"/>
        <w:bottom w:val="none" w:sz="0" w:space="0" w:color="auto"/>
        <w:right w:val="none" w:sz="0" w:space="0" w:color="auto"/>
      </w:divBdr>
    </w:div>
    <w:div w:id="1857690065">
      <w:bodyDiv w:val="1"/>
      <w:marLeft w:val="0"/>
      <w:marRight w:val="0"/>
      <w:marTop w:val="0"/>
      <w:marBottom w:val="0"/>
      <w:divBdr>
        <w:top w:val="none" w:sz="0" w:space="0" w:color="auto"/>
        <w:left w:val="none" w:sz="0" w:space="0" w:color="auto"/>
        <w:bottom w:val="none" w:sz="0" w:space="0" w:color="auto"/>
        <w:right w:val="none" w:sz="0" w:space="0" w:color="auto"/>
      </w:divBdr>
    </w:div>
    <w:div w:id="1859201510">
      <w:bodyDiv w:val="1"/>
      <w:marLeft w:val="0"/>
      <w:marRight w:val="0"/>
      <w:marTop w:val="0"/>
      <w:marBottom w:val="0"/>
      <w:divBdr>
        <w:top w:val="none" w:sz="0" w:space="0" w:color="auto"/>
        <w:left w:val="none" w:sz="0" w:space="0" w:color="auto"/>
        <w:bottom w:val="none" w:sz="0" w:space="0" w:color="auto"/>
        <w:right w:val="none" w:sz="0" w:space="0" w:color="auto"/>
      </w:divBdr>
    </w:div>
    <w:div w:id="1866939008">
      <w:bodyDiv w:val="1"/>
      <w:marLeft w:val="0"/>
      <w:marRight w:val="0"/>
      <w:marTop w:val="0"/>
      <w:marBottom w:val="0"/>
      <w:divBdr>
        <w:top w:val="none" w:sz="0" w:space="0" w:color="auto"/>
        <w:left w:val="none" w:sz="0" w:space="0" w:color="auto"/>
        <w:bottom w:val="none" w:sz="0" w:space="0" w:color="auto"/>
        <w:right w:val="none" w:sz="0" w:space="0" w:color="auto"/>
      </w:divBdr>
    </w:div>
    <w:div w:id="1866946543">
      <w:bodyDiv w:val="1"/>
      <w:marLeft w:val="0"/>
      <w:marRight w:val="0"/>
      <w:marTop w:val="0"/>
      <w:marBottom w:val="0"/>
      <w:divBdr>
        <w:top w:val="none" w:sz="0" w:space="0" w:color="auto"/>
        <w:left w:val="none" w:sz="0" w:space="0" w:color="auto"/>
        <w:bottom w:val="none" w:sz="0" w:space="0" w:color="auto"/>
        <w:right w:val="none" w:sz="0" w:space="0" w:color="auto"/>
      </w:divBdr>
    </w:div>
    <w:div w:id="1880050810">
      <w:bodyDiv w:val="1"/>
      <w:marLeft w:val="0"/>
      <w:marRight w:val="0"/>
      <w:marTop w:val="0"/>
      <w:marBottom w:val="0"/>
      <w:divBdr>
        <w:top w:val="none" w:sz="0" w:space="0" w:color="auto"/>
        <w:left w:val="none" w:sz="0" w:space="0" w:color="auto"/>
        <w:bottom w:val="none" w:sz="0" w:space="0" w:color="auto"/>
        <w:right w:val="none" w:sz="0" w:space="0" w:color="auto"/>
      </w:divBdr>
    </w:div>
    <w:div w:id="1880313525">
      <w:bodyDiv w:val="1"/>
      <w:marLeft w:val="0"/>
      <w:marRight w:val="0"/>
      <w:marTop w:val="0"/>
      <w:marBottom w:val="0"/>
      <w:divBdr>
        <w:top w:val="none" w:sz="0" w:space="0" w:color="auto"/>
        <w:left w:val="none" w:sz="0" w:space="0" w:color="auto"/>
        <w:bottom w:val="none" w:sz="0" w:space="0" w:color="auto"/>
        <w:right w:val="none" w:sz="0" w:space="0" w:color="auto"/>
      </w:divBdr>
    </w:div>
    <w:div w:id="1882399658">
      <w:bodyDiv w:val="1"/>
      <w:marLeft w:val="0"/>
      <w:marRight w:val="0"/>
      <w:marTop w:val="0"/>
      <w:marBottom w:val="0"/>
      <w:divBdr>
        <w:top w:val="none" w:sz="0" w:space="0" w:color="auto"/>
        <w:left w:val="none" w:sz="0" w:space="0" w:color="auto"/>
        <w:bottom w:val="none" w:sz="0" w:space="0" w:color="auto"/>
        <w:right w:val="none" w:sz="0" w:space="0" w:color="auto"/>
      </w:divBdr>
    </w:div>
    <w:div w:id="1904022958">
      <w:bodyDiv w:val="1"/>
      <w:marLeft w:val="0"/>
      <w:marRight w:val="0"/>
      <w:marTop w:val="0"/>
      <w:marBottom w:val="0"/>
      <w:divBdr>
        <w:top w:val="none" w:sz="0" w:space="0" w:color="auto"/>
        <w:left w:val="none" w:sz="0" w:space="0" w:color="auto"/>
        <w:bottom w:val="none" w:sz="0" w:space="0" w:color="auto"/>
        <w:right w:val="none" w:sz="0" w:space="0" w:color="auto"/>
      </w:divBdr>
    </w:div>
    <w:div w:id="1906135993">
      <w:bodyDiv w:val="1"/>
      <w:marLeft w:val="0"/>
      <w:marRight w:val="0"/>
      <w:marTop w:val="0"/>
      <w:marBottom w:val="0"/>
      <w:divBdr>
        <w:top w:val="none" w:sz="0" w:space="0" w:color="auto"/>
        <w:left w:val="none" w:sz="0" w:space="0" w:color="auto"/>
        <w:bottom w:val="none" w:sz="0" w:space="0" w:color="auto"/>
        <w:right w:val="none" w:sz="0" w:space="0" w:color="auto"/>
      </w:divBdr>
    </w:div>
    <w:div w:id="1913272018">
      <w:bodyDiv w:val="1"/>
      <w:marLeft w:val="0"/>
      <w:marRight w:val="0"/>
      <w:marTop w:val="0"/>
      <w:marBottom w:val="0"/>
      <w:divBdr>
        <w:top w:val="none" w:sz="0" w:space="0" w:color="auto"/>
        <w:left w:val="none" w:sz="0" w:space="0" w:color="auto"/>
        <w:bottom w:val="none" w:sz="0" w:space="0" w:color="auto"/>
        <w:right w:val="none" w:sz="0" w:space="0" w:color="auto"/>
      </w:divBdr>
    </w:div>
    <w:div w:id="1919631453">
      <w:bodyDiv w:val="1"/>
      <w:marLeft w:val="0"/>
      <w:marRight w:val="0"/>
      <w:marTop w:val="0"/>
      <w:marBottom w:val="0"/>
      <w:divBdr>
        <w:top w:val="none" w:sz="0" w:space="0" w:color="auto"/>
        <w:left w:val="none" w:sz="0" w:space="0" w:color="auto"/>
        <w:bottom w:val="none" w:sz="0" w:space="0" w:color="auto"/>
        <w:right w:val="none" w:sz="0" w:space="0" w:color="auto"/>
      </w:divBdr>
    </w:div>
    <w:div w:id="1939748643">
      <w:bodyDiv w:val="1"/>
      <w:marLeft w:val="0"/>
      <w:marRight w:val="0"/>
      <w:marTop w:val="0"/>
      <w:marBottom w:val="0"/>
      <w:divBdr>
        <w:top w:val="none" w:sz="0" w:space="0" w:color="auto"/>
        <w:left w:val="none" w:sz="0" w:space="0" w:color="auto"/>
        <w:bottom w:val="none" w:sz="0" w:space="0" w:color="auto"/>
        <w:right w:val="none" w:sz="0" w:space="0" w:color="auto"/>
      </w:divBdr>
    </w:div>
    <w:div w:id="1942490506">
      <w:bodyDiv w:val="1"/>
      <w:marLeft w:val="0"/>
      <w:marRight w:val="0"/>
      <w:marTop w:val="0"/>
      <w:marBottom w:val="0"/>
      <w:divBdr>
        <w:top w:val="none" w:sz="0" w:space="0" w:color="auto"/>
        <w:left w:val="none" w:sz="0" w:space="0" w:color="auto"/>
        <w:bottom w:val="none" w:sz="0" w:space="0" w:color="auto"/>
        <w:right w:val="none" w:sz="0" w:space="0" w:color="auto"/>
      </w:divBdr>
    </w:div>
    <w:div w:id="1947106383">
      <w:bodyDiv w:val="1"/>
      <w:marLeft w:val="0"/>
      <w:marRight w:val="0"/>
      <w:marTop w:val="0"/>
      <w:marBottom w:val="0"/>
      <w:divBdr>
        <w:top w:val="none" w:sz="0" w:space="0" w:color="auto"/>
        <w:left w:val="none" w:sz="0" w:space="0" w:color="auto"/>
        <w:bottom w:val="none" w:sz="0" w:space="0" w:color="auto"/>
        <w:right w:val="none" w:sz="0" w:space="0" w:color="auto"/>
      </w:divBdr>
    </w:div>
    <w:div w:id="1956473402">
      <w:bodyDiv w:val="1"/>
      <w:marLeft w:val="0"/>
      <w:marRight w:val="0"/>
      <w:marTop w:val="0"/>
      <w:marBottom w:val="0"/>
      <w:divBdr>
        <w:top w:val="none" w:sz="0" w:space="0" w:color="auto"/>
        <w:left w:val="none" w:sz="0" w:space="0" w:color="auto"/>
        <w:bottom w:val="none" w:sz="0" w:space="0" w:color="auto"/>
        <w:right w:val="none" w:sz="0" w:space="0" w:color="auto"/>
      </w:divBdr>
    </w:div>
    <w:div w:id="1973976082">
      <w:bodyDiv w:val="1"/>
      <w:marLeft w:val="0"/>
      <w:marRight w:val="0"/>
      <w:marTop w:val="0"/>
      <w:marBottom w:val="0"/>
      <w:divBdr>
        <w:top w:val="none" w:sz="0" w:space="0" w:color="auto"/>
        <w:left w:val="none" w:sz="0" w:space="0" w:color="auto"/>
        <w:bottom w:val="none" w:sz="0" w:space="0" w:color="auto"/>
        <w:right w:val="none" w:sz="0" w:space="0" w:color="auto"/>
      </w:divBdr>
    </w:div>
    <w:div w:id="1974409050">
      <w:bodyDiv w:val="1"/>
      <w:marLeft w:val="0"/>
      <w:marRight w:val="0"/>
      <w:marTop w:val="0"/>
      <w:marBottom w:val="0"/>
      <w:divBdr>
        <w:top w:val="none" w:sz="0" w:space="0" w:color="auto"/>
        <w:left w:val="none" w:sz="0" w:space="0" w:color="auto"/>
        <w:bottom w:val="none" w:sz="0" w:space="0" w:color="auto"/>
        <w:right w:val="none" w:sz="0" w:space="0" w:color="auto"/>
      </w:divBdr>
    </w:div>
    <w:div w:id="1974477418">
      <w:bodyDiv w:val="1"/>
      <w:marLeft w:val="0"/>
      <w:marRight w:val="0"/>
      <w:marTop w:val="0"/>
      <w:marBottom w:val="0"/>
      <w:divBdr>
        <w:top w:val="none" w:sz="0" w:space="0" w:color="auto"/>
        <w:left w:val="none" w:sz="0" w:space="0" w:color="auto"/>
        <w:bottom w:val="none" w:sz="0" w:space="0" w:color="auto"/>
        <w:right w:val="none" w:sz="0" w:space="0" w:color="auto"/>
      </w:divBdr>
    </w:div>
    <w:div w:id="1980181561">
      <w:bodyDiv w:val="1"/>
      <w:marLeft w:val="0"/>
      <w:marRight w:val="0"/>
      <w:marTop w:val="0"/>
      <w:marBottom w:val="0"/>
      <w:divBdr>
        <w:top w:val="none" w:sz="0" w:space="0" w:color="auto"/>
        <w:left w:val="none" w:sz="0" w:space="0" w:color="auto"/>
        <w:bottom w:val="none" w:sz="0" w:space="0" w:color="auto"/>
        <w:right w:val="none" w:sz="0" w:space="0" w:color="auto"/>
      </w:divBdr>
    </w:div>
    <w:div w:id="1981498799">
      <w:bodyDiv w:val="1"/>
      <w:marLeft w:val="0"/>
      <w:marRight w:val="0"/>
      <w:marTop w:val="0"/>
      <w:marBottom w:val="0"/>
      <w:divBdr>
        <w:top w:val="none" w:sz="0" w:space="0" w:color="auto"/>
        <w:left w:val="none" w:sz="0" w:space="0" w:color="auto"/>
        <w:bottom w:val="none" w:sz="0" w:space="0" w:color="auto"/>
        <w:right w:val="none" w:sz="0" w:space="0" w:color="auto"/>
      </w:divBdr>
    </w:div>
    <w:div w:id="1988581890">
      <w:bodyDiv w:val="1"/>
      <w:marLeft w:val="0"/>
      <w:marRight w:val="0"/>
      <w:marTop w:val="0"/>
      <w:marBottom w:val="0"/>
      <w:divBdr>
        <w:top w:val="none" w:sz="0" w:space="0" w:color="auto"/>
        <w:left w:val="none" w:sz="0" w:space="0" w:color="auto"/>
        <w:bottom w:val="none" w:sz="0" w:space="0" w:color="auto"/>
        <w:right w:val="none" w:sz="0" w:space="0" w:color="auto"/>
      </w:divBdr>
    </w:div>
    <w:div w:id="1988826863">
      <w:bodyDiv w:val="1"/>
      <w:marLeft w:val="0"/>
      <w:marRight w:val="0"/>
      <w:marTop w:val="0"/>
      <w:marBottom w:val="0"/>
      <w:divBdr>
        <w:top w:val="none" w:sz="0" w:space="0" w:color="auto"/>
        <w:left w:val="none" w:sz="0" w:space="0" w:color="auto"/>
        <w:bottom w:val="none" w:sz="0" w:space="0" w:color="auto"/>
        <w:right w:val="none" w:sz="0" w:space="0" w:color="auto"/>
      </w:divBdr>
    </w:div>
    <w:div w:id="2004504490">
      <w:bodyDiv w:val="1"/>
      <w:marLeft w:val="0"/>
      <w:marRight w:val="0"/>
      <w:marTop w:val="0"/>
      <w:marBottom w:val="0"/>
      <w:divBdr>
        <w:top w:val="none" w:sz="0" w:space="0" w:color="auto"/>
        <w:left w:val="none" w:sz="0" w:space="0" w:color="auto"/>
        <w:bottom w:val="none" w:sz="0" w:space="0" w:color="auto"/>
        <w:right w:val="none" w:sz="0" w:space="0" w:color="auto"/>
      </w:divBdr>
    </w:div>
    <w:div w:id="2005744827">
      <w:bodyDiv w:val="1"/>
      <w:marLeft w:val="0"/>
      <w:marRight w:val="0"/>
      <w:marTop w:val="0"/>
      <w:marBottom w:val="0"/>
      <w:divBdr>
        <w:top w:val="none" w:sz="0" w:space="0" w:color="auto"/>
        <w:left w:val="none" w:sz="0" w:space="0" w:color="auto"/>
        <w:bottom w:val="none" w:sz="0" w:space="0" w:color="auto"/>
        <w:right w:val="none" w:sz="0" w:space="0" w:color="auto"/>
      </w:divBdr>
    </w:div>
    <w:div w:id="2008626860">
      <w:bodyDiv w:val="1"/>
      <w:marLeft w:val="0"/>
      <w:marRight w:val="0"/>
      <w:marTop w:val="0"/>
      <w:marBottom w:val="0"/>
      <w:divBdr>
        <w:top w:val="none" w:sz="0" w:space="0" w:color="auto"/>
        <w:left w:val="none" w:sz="0" w:space="0" w:color="auto"/>
        <w:bottom w:val="none" w:sz="0" w:space="0" w:color="auto"/>
        <w:right w:val="none" w:sz="0" w:space="0" w:color="auto"/>
      </w:divBdr>
    </w:div>
    <w:div w:id="2025280480">
      <w:bodyDiv w:val="1"/>
      <w:marLeft w:val="0"/>
      <w:marRight w:val="0"/>
      <w:marTop w:val="0"/>
      <w:marBottom w:val="0"/>
      <w:divBdr>
        <w:top w:val="none" w:sz="0" w:space="0" w:color="auto"/>
        <w:left w:val="none" w:sz="0" w:space="0" w:color="auto"/>
        <w:bottom w:val="none" w:sz="0" w:space="0" w:color="auto"/>
        <w:right w:val="none" w:sz="0" w:space="0" w:color="auto"/>
      </w:divBdr>
    </w:div>
    <w:div w:id="2028436887">
      <w:bodyDiv w:val="1"/>
      <w:marLeft w:val="0"/>
      <w:marRight w:val="0"/>
      <w:marTop w:val="0"/>
      <w:marBottom w:val="0"/>
      <w:divBdr>
        <w:top w:val="none" w:sz="0" w:space="0" w:color="auto"/>
        <w:left w:val="none" w:sz="0" w:space="0" w:color="auto"/>
        <w:bottom w:val="none" w:sz="0" w:space="0" w:color="auto"/>
        <w:right w:val="none" w:sz="0" w:space="0" w:color="auto"/>
      </w:divBdr>
    </w:div>
    <w:div w:id="2035958040">
      <w:bodyDiv w:val="1"/>
      <w:marLeft w:val="0"/>
      <w:marRight w:val="0"/>
      <w:marTop w:val="0"/>
      <w:marBottom w:val="0"/>
      <w:divBdr>
        <w:top w:val="none" w:sz="0" w:space="0" w:color="auto"/>
        <w:left w:val="none" w:sz="0" w:space="0" w:color="auto"/>
        <w:bottom w:val="none" w:sz="0" w:space="0" w:color="auto"/>
        <w:right w:val="none" w:sz="0" w:space="0" w:color="auto"/>
      </w:divBdr>
    </w:div>
    <w:div w:id="2042124013">
      <w:bodyDiv w:val="1"/>
      <w:marLeft w:val="0"/>
      <w:marRight w:val="0"/>
      <w:marTop w:val="0"/>
      <w:marBottom w:val="0"/>
      <w:divBdr>
        <w:top w:val="none" w:sz="0" w:space="0" w:color="auto"/>
        <w:left w:val="none" w:sz="0" w:space="0" w:color="auto"/>
        <w:bottom w:val="none" w:sz="0" w:space="0" w:color="auto"/>
        <w:right w:val="none" w:sz="0" w:space="0" w:color="auto"/>
      </w:divBdr>
    </w:div>
    <w:div w:id="2043313895">
      <w:bodyDiv w:val="1"/>
      <w:marLeft w:val="0"/>
      <w:marRight w:val="0"/>
      <w:marTop w:val="0"/>
      <w:marBottom w:val="0"/>
      <w:divBdr>
        <w:top w:val="none" w:sz="0" w:space="0" w:color="auto"/>
        <w:left w:val="none" w:sz="0" w:space="0" w:color="auto"/>
        <w:bottom w:val="none" w:sz="0" w:space="0" w:color="auto"/>
        <w:right w:val="none" w:sz="0" w:space="0" w:color="auto"/>
      </w:divBdr>
    </w:div>
    <w:div w:id="2049603319">
      <w:bodyDiv w:val="1"/>
      <w:marLeft w:val="0"/>
      <w:marRight w:val="0"/>
      <w:marTop w:val="0"/>
      <w:marBottom w:val="0"/>
      <w:divBdr>
        <w:top w:val="none" w:sz="0" w:space="0" w:color="auto"/>
        <w:left w:val="none" w:sz="0" w:space="0" w:color="auto"/>
        <w:bottom w:val="none" w:sz="0" w:space="0" w:color="auto"/>
        <w:right w:val="none" w:sz="0" w:space="0" w:color="auto"/>
      </w:divBdr>
    </w:div>
    <w:div w:id="2050756793">
      <w:bodyDiv w:val="1"/>
      <w:marLeft w:val="0"/>
      <w:marRight w:val="0"/>
      <w:marTop w:val="0"/>
      <w:marBottom w:val="0"/>
      <w:divBdr>
        <w:top w:val="none" w:sz="0" w:space="0" w:color="auto"/>
        <w:left w:val="none" w:sz="0" w:space="0" w:color="auto"/>
        <w:bottom w:val="none" w:sz="0" w:space="0" w:color="auto"/>
        <w:right w:val="none" w:sz="0" w:space="0" w:color="auto"/>
      </w:divBdr>
    </w:div>
    <w:div w:id="2051294107">
      <w:bodyDiv w:val="1"/>
      <w:marLeft w:val="0"/>
      <w:marRight w:val="0"/>
      <w:marTop w:val="0"/>
      <w:marBottom w:val="0"/>
      <w:divBdr>
        <w:top w:val="none" w:sz="0" w:space="0" w:color="auto"/>
        <w:left w:val="none" w:sz="0" w:space="0" w:color="auto"/>
        <w:bottom w:val="none" w:sz="0" w:space="0" w:color="auto"/>
        <w:right w:val="none" w:sz="0" w:space="0" w:color="auto"/>
      </w:divBdr>
    </w:div>
    <w:div w:id="2056271408">
      <w:bodyDiv w:val="1"/>
      <w:marLeft w:val="0"/>
      <w:marRight w:val="0"/>
      <w:marTop w:val="0"/>
      <w:marBottom w:val="0"/>
      <w:divBdr>
        <w:top w:val="none" w:sz="0" w:space="0" w:color="auto"/>
        <w:left w:val="none" w:sz="0" w:space="0" w:color="auto"/>
        <w:bottom w:val="none" w:sz="0" w:space="0" w:color="auto"/>
        <w:right w:val="none" w:sz="0" w:space="0" w:color="auto"/>
      </w:divBdr>
    </w:div>
    <w:div w:id="2057927221">
      <w:bodyDiv w:val="1"/>
      <w:marLeft w:val="0"/>
      <w:marRight w:val="0"/>
      <w:marTop w:val="0"/>
      <w:marBottom w:val="0"/>
      <w:divBdr>
        <w:top w:val="none" w:sz="0" w:space="0" w:color="auto"/>
        <w:left w:val="none" w:sz="0" w:space="0" w:color="auto"/>
        <w:bottom w:val="none" w:sz="0" w:space="0" w:color="auto"/>
        <w:right w:val="none" w:sz="0" w:space="0" w:color="auto"/>
      </w:divBdr>
    </w:div>
    <w:div w:id="2064088993">
      <w:bodyDiv w:val="1"/>
      <w:marLeft w:val="0"/>
      <w:marRight w:val="0"/>
      <w:marTop w:val="0"/>
      <w:marBottom w:val="0"/>
      <w:divBdr>
        <w:top w:val="none" w:sz="0" w:space="0" w:color="auto"/>
        <w:left w:val="none" w:sz="0" w:space="0" w:color="auto"/>
        <w:bottom w:val="none" w:sz="0" w:space="0" w:color="auto"/>
        <w:right w:val="none" w:sz="0" w:space="0" w:color="auto"/>
      </w:divBdr>
    </w:div>
    <w:div w:id="2065522533">
      <w:bodyDiv w:val="1"/>
      <w:marLeft w:val="0"/>
      <w:marRight w:val="0"/>
      <w:marTop w:val="0"/>
      <w:marBottom w:val="0"/>
      <w:divBdr>
        <w:top w:val="none" w:sz="0" w:space="0" w:color="auto"/>
        <w:left w:val="none" w:sz="0" w:space="0" w:color="auto"/>
        <w:bottom w:val="none" w:sz="0" w:space="0" w:color="auto"/>
        <w:right w:val="none" w:sz="0" w:space="0" w:color="auto"/>
      </w:divBdr>
    </w:div>
    <w:div w:id="2081173380">
      <w:bodyDiv w:val="1"/>
      <w:marLeft w:val="0"/>
      <w:marRight w:val="0"/>
      <w:marTop w:val="0"/>
      <w:marBottom w:val="0"/>
      <w:divBdr>
        <w:top w:val="none" w:sz="0" w:space="0" w:color="auto"/>
        <w:left w:val="none" w:sz="0" w:space="0" w:color="auto"/>
        <w:bottom w:val="none" w:sz="0" w:space="0" w:color="auto"/>
        <w:right w:val="none" w:sz="0" w:space="0" w:color="auto"/>
      </w:divBdr>
    </w:div>
    <w:div w:id="2096321101">
      <w:bodyDiv w:val="1"/>
      <w:marLeft w:val="0"/>
      <w:marRight w:val="0"/>
      <w:marTop w:val="0"/>
      <w:marBottom w:val="0"/>
      <w:divBdr>
        <w:top w:val="none" w:sz="0" w:space="0" w:color="auto"/>
        <w:left w:val="none" w:sz="0" w:space="0" w:color="auto"/>
        <w:bottom w:val="none" w:sz="0" w:space="0" w:color="auto"/>
        <w:right w:val="none" w:sz="0" w:space="0" w:color="auto"/>
      </w:divBdr>
    </w:div>
    <w:div w:id="2111049752">
      <w:bodyDiv w:val="1"/>
      <w:marLeft w:val="0"/>
      <w:marRight w:val="0"/>
      <w:marTop w:val="0"/>
      <w:marBottom w:val="0"/>
      <w:divBdr>
        <w:top w:val="none" w:sz="0" w:space="0" w:color="auto"/>
        <w:left w:val="none" w:sz="0" w:space="0" w:color="auto"/>
        <w:bottom w:val="none" w:sz="0" w:space="0" w:color="auto"/>
        <w:right w:val="none" w:sz="0" w:space="0" w:color="auto"/>
      </w:divBdr>
    </w:div>
    <w:div w:id="2114477368">
      <w:bodyDiv w:val="1"/>
      <w:marLeft w:val="0"/>
      <w:marRight w:val="0"/>
      <w:marTop w:val="0"/>
      <w:marBottom w:val="0"/>
      <w:divBdr>
        <w:top w:val="none" w:sz="0" w:space="0" w:color="auto"/>
        <w:left w:val="none" w:sz="0" w:space="0" w:color="auto"/>
        <w:bottom w:val="none" w:sz="0" w:space="0" w:color="auto"/>
        <w:right w:val="none" w:sz="0" w:space="0" w:color="auto"/>
      </w:divBdr>
    </w:div>
    <w:div w:id="2118480979">
      <w:bodyDiv w:val="1"/>
      <w:marLeft w:val="0"/>
      <w:marRight w:val="0"/>
      <w:marTop w:val="0"/>
      <w:marBottom w:val="0"/>
      <w:divBdr>
        <w:top w:val="none" w:sz="0" w:space="0" w:color="auto"/>
        <w:left w:val="none" w:sz="0" w:space="0" w:color="auto"/>
        <w:bottom w:val="none" w:sz="0" w:space="0" w:color="auto"/>
        <w:right w:val="none" w:sz="0" w:space="0" w:color="auto"/>
      </w:divBdr>
    </w:div>
    <w:div w:id="2126650978">
      <w:bodyDiv w:val="1"/>
      <w:marLeft w:val="0"/>
      <w:marRight w:val="0"/>
      <w:marTop w:val="0"/>
      <w:marBottom w:val="0"/>
      <w:divBdr>
        <w:top w:val="none" w:sz="0" w:space="0" w:color="auto"/>
        <w:left w:val="none" w:sz="0" w:space="0" w:color="auto"/>
        <w:bottom w:val="none" w:sz="0" w:space="0" w:color="auto"/>
        <w:right w:val="none" w:sz="0" w:space="0" w:color="auto"/>
      </w:divBdr>
    </w:div>
    <w:div w:id="2131196996">
      <w:bodyDiv w:val="1"/>
      <w:marLeft w:val="0"/>
      <w:marRight w:val="0"/>
      <w:marTop w:val="0"/>
      <w:marBottom w:val="0"/>
      <w:divBdr>
        <w:top w:val="none" w:sz="0" w:space="0" w:color="auto"/>
        <w:left w:val="none" w:sz="0" w:space="0" w:color="auto"/>
        <w:bottom w:val="none" w:sz="0" w:space="0" w:color="auto"/>
        <w:right w:val="none" w:sz="0" w:space="0" w:color="auto"/>
      </w:divBdr>
    </w:div>
    <w:div w:id="2135824883">
      <w:bodyDiv w:val="1"/>
      <w:marLeft w:val="0"/>
      <w:marRight w:val="0"/>
      <w:marTop w:val="0"/>
      <w:marBottom w:val="0"/>
      <w:divBdr>
        <w:top w:val="none" w:sz="0" w:space="0" w:color="auto"/>
        <w:left w:val="none" w:sz="0" w:space="0" w:color="auto"/>
        <w:bottom w:val="none" w:sz="0" w:space="0" w:color="auto"/>
        <w:right w:val="none" w:sz="0" w:space="0" w:color="auto"/>
      </w:divBdr>
    </w:div>
    <w:div w:id="2138404311">
      <w:bodyDiv w:val="1"/>
      <w:marLeft w:val="0"/>
      <w:marRight w:val="0"/>
      <w:marTop w:val="0"/>
      <w:marBottom w:val="0"/>
      <w:divBdr>
        <w:top w:val="none" w:sz="0" w:space="0" w:color="auto"/>
        <w:left w:val="none" w:sz="0" w:space="0" w:color="auto"/>
        <w:bottom w:val="none" w:sz="0" w:space="0" w:color="auto"/>
        <w:right w:val="none" w:sz="0" w:space="0" w:color="auto"/>
      </w:divBdr>
    </w:div>
    <w:div w:id="2143839115">
      <w:bodyDiv w:val="1"/>
      <w:marLeft w:val="0"/>
      <w:marRight w:val="0"/>
      <w:marTop w:val="0"/>
      <w:marBottom w:val="0"/>
      <w:divBdr>
        <w:top w:val="none" w:sz="0" w:space="0" w:color="auto"/>
        <w:left w:val="none" w:sz="0" w:space="0" w:color="auto"/>
        <w:bottom w:val="none" w:sz="0" w:space="0" w:color="auto"/>
        <w:right w:val="none" w:sz="0" w:space="0" w:color="auto"/>
      </w:divBdr>
    </w:div>
    <w:div w:id="2143881956">
      <w:bodyDiv w:val="1"/>
      <w:marLeft w:val="0"/>
      <w:marRight w:val="0"/>
      <w:marTop w:val="0"/>
      <w:marBottom w:val="0"/>
      <w:divBdr>
        <w:top w:val="none" w:sz="0" w:space="0" w:color="auto"/>
        <w:left w:val="none" w:sz="0" w:space="0" w:color="auto"/>
        <w:bottom w:val="none" w:sz="0" w:space="0" w:color="auto"/>
        <w:right w:val="none" w:sz="0" w:space="0" w:color="auto"/>
      </w:divBdr>
    </w:div>
    <w:div w:id="2144423203">
      <w:bodyDiv w:val="1"/>
      <w:marLeft w:val="0"/>
      <w:marRight w:val="0"/>
      <w:marTop w:val="0"/>
      <w:marBottom w:val="0"/>
      <w:divBdr>
        <w:top w:val="none" w:sz="0" w:space="0" w:color="auto"/>
        <w:left w:val="none" w:sz="0" w:space="0" w:color="auto"/>
        <w:bottom w:val="none" w:sz="0" w:space="0" w:color="auto"/>
        <w:right w:val="none" w:sz="0" w:space="0" w:color="auto"/>
      </w:divBdr>
    </w:div>
    <w:div w:id="2145269647">
      <w:bodyDiv w:val="1"/>
      <w:marLeft w:val="0"/>
      <w:marRight w:val="0"/>
      <w:marTop w:val="0"/>
      <w:marBottom w:val="0"/>
      <w:divBdr>
        <w:top w:val="none" w:sz="0" w:space="0" w:color="auto"/>
        <w:left w:val="none" w:sz="0" w:space="0" w:color="auto"/>
        <w:bottom w:val="none" w:sz="0" w:space="0" w:color="auto"/>
        <w:right w:val="none" w:sz="0" w:space="0" w:color="auto"/>
      </w:divBdr>
    </w:div>
    <w:div w:id="214573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oen%20Arts\AppData\Roaming\Microsoft\Templates\Studieverslag%20met%20f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37D85498F26548ADA9F3E5F3EDD8AE" ma:contentTypeVersion="13" ma:contentTypeDescription="Een nieuw document maken." ma:contentTypeScope="" ma:versionID="d2b9a068f1091e388ff9757de26a8cbb">
  <xsd:schema xmlns:xsd="http://www.w3.org/2001/XMLSchema" xmlns:xs="http://www.w3.org/2001/XMLSchema" xmlns:p="http://schemas.microsoft.com/office/2006/metadata/properties" xmlns:ns3="ff437018-2bbe-4ba1-af47-36534145f96b" xmlns:ns4="18298368-e04f-44f4-910f-08347d6ec818" targetNamespace="http://schemas.microsoft.com/office/2006/metadata/properties" ma:root="true" ma:fieldsID="972025af270fc617c7a499f8a268e0a0" ns3:_="" ns4:_="">
    <xsd:import namespace="ff437018-2bbe-4ba1-af47-36534145f96b"/>
    <xsd:import namespace="18298368-e04f-44f4-910f-08347d6ec81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437018-2bbe-4ba1-af47-36534145f9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298368-e04f-44f4-910f-08347d6ec818"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Cop</b:Tag>
    <b:SourceType>Book</b:SourceType>
    <b:Guid>{5723A6E9-87FB-45C6-B78B-1DBE03D1A5DC}</b:Guid>
    <b:Author>
      <b:Author>
        <b:NameList>
          <b:Person>
            <b:Last>Coppin</b:Last>
            <b:First>B</b:First>
          </b:Person>
        </b:NameList>
      </b:Author>
    </b:Author>
    <b:Title>Artificial Intelligence Illuminated</b:Title>
    <b:LCID>nl-NL</b:LCID>
    <b:Year>2004</b:Year>
    <b:City>Sudbury</b:City>
    <b:Publisher>Jones and Bartlett Publishers</b:Publisher>
    <b:CountryRegion>Canada</b:CountryRegion>
    <b:StandardNumber>ISBN 0-7637-3230-3</b:StandardNumber>
    <b:YearAccessed>2022</b:YearAccessed>
    <b:MonthAccessed>October</b:MonthAccessed>
    <b:DayAccessed>24</b:DayAccessed>
    <b:Pages>4</b:Pages>
    <b:RefOrder>3</b:RefOrder>
  </b:Source>
  <b:Source>
    <b:Tag>Dic19</b:Tag>
    <b:SourceType>Report</b:SourceType>
    <b:Guid>{BC9EA983-8BA3-4DC9-9251-5C331849F60A}</b:Guid>
    <b:Title>Artificial Intelligence</b:Title>
    <b:Year>2019</b:Year>
    <b:Author>
      <b:Author>
        <b:NameList>
          <b:Person>
            <b:Last>Dick</b:Last>
            <b:First>S</b:First>
          </b:Person>
        </b:NameList>
      </b:Author>
    </b:Author>
    <b:CountryRegion>Amerika</b:CountryRegion>
    <b:Month>Juni</b:Month>
    <b:Day>23</b:Day>
    <b:YearAccessed>2024</b:YearAccessed>
    <b:MonthAccessed>October</b:MonthAccessed>
    <b:DayAccessed>18</b:DayAccessed>
    <b:DOI>10.1162/99608f92.92fe150c</b:DOI>
    <b:Publisher>Harvard Data Science Review</b:Publisher>
    <b:RefOrder>2</b:RefOrder>
  </b:Source>
  <b:Source>
    <b:Tag>Kap19</b:Tag>
    <b:SourceType>ArticleInAPeriodical</b:SourceType>
    <b:Guid>{AE271F82-30C8-4656-B921-4DB668162DB3}</b:Guid>
    <b:Title>A brief history of Artificial Intelligence: On the Past, Present, and Future of Artificial Intelligence</b:Title>
    <b:Year>2019</b:Year>
    <b:Month>Augustus</b:Month>
    <b:Author>
      <b:Author>
        <b:NameList>
          <b:Person>
            <b:Last>Kaplan</b:Last>
            <b:First>Andreas</b:First>
          </b:Person>
          <b:Person>
            <b:Last>Haenlein</b:Last>
            <b:First>Michael</b:First>
          </b:Person>
        </b:NameList>
      </b:Author>
    </b:Author>
    <b:Pages>5-14</b:Pages>
    <b:StandardNumber>ISSN 0008-1256</b:StandardNumber>
    <b:YearAccessed>2022</b:YearAccessed>
    <b:MonthAccessed>October</b:MonthAccessed>
    <b:DayAccessed>17</b:DayAccessed>
    <b:DOI>10.1177/0008125619864925</b:DOI>
    <b:PeriodicalTitle>California Management Review</b:PeriodicalTitle>
    <b:Edition>61</b:Edition>
    <b:Issue>4</b:Issue>
    <b:RefOrder>1</b:RefOrder>
  </b:Source>
  <b:Source>
    <b:Tag>Sut18</b:Tag>
    <b:SourceType>Book</b:SourceType>
    <b:Guid>{E66C6547-A111-41A5-9390-48A958579979}</b:Guid>
    <b:Title>Reinforcement Learning</b:Title>
    <b:Year>2018</b:Year>
    <b:Publisher>MIT Press,</b:Publisher>
    <b:Author>
      <b:Author>
        <b:NameList>
          <b:Person>
            <b:Last>Sutton</b:Last>
            <b:Middle>S.</b:Middle>
            <b:First>Richard</b:First>
          </b:Person>
          <b:Person>
            <b:Last>Barto</b:Last>
            <b:Middle>G.</b:Middle>
            <b:First>Andrew</b:First>
          </b:Person>
        </b:NameList>
      </b:Author>
    </b:Author>
    <b:LCID>nl-NL</b:LCID>
    <b:StandardNumber>ISBN 9780262039246</b:StandardNumber>
    <b:Edition>2e</b:Edition>
    <b:YearAccessed>2022</b:YearAccessed>
    <b:MonthAccessed>October</b:MonthAccessed>
    <b:DayAccessed>26</b:DayAccessed>
    <b:RefOrder>4</b:RefOrder>
  </b:Source>
  <b:Source>
    <b:Tag>Mat22</b:Tag>
    <b:SourceType>ElectronicSource</b:SourceType>
    <b:Guid>{8EA05F6A-29C8-479D-8BB4-504CE672F57E}</b:Guid>
    <b:Author>
      <b:Artist>
        <b:NameList>
          <b:Person>
            <b:Last>Mathworks</b:Last>
          </b:Person>
        </b:NameList>
      </b:Artist>
      <b:Author>
        <b:Corporate>Matworks</b:Corporate>
      </b:Author>
    </b:Author>
    <b:Title>What Is Reinforcement Learning?</b:Title>
    <b:Year>2022</b:Year>
    <b:YearAccessed>2022</b:YearAccessed>
    <b:MonthAccessed>October</b:MonthAccessed>
    <b:DayAccessed>23</b:DayAccessed>
    <b:URL>https://nl.mathworks.com/help/reinforcement-learning/ug/what-is-reinforcement-learning.html</b:URL>
    <b:RefOrder>5</b:RefOrder>
  </b:Source>
  <b:Source>
    <b:Tag>Rib02</b:Tag>
    <b:SourceType>JournalArticle</b:SourceType>
    <b:Guid>{693AC4B0-0E5F-440C-9D0B-A1449A645B7A}</b:Guid>
    <b:Author>
      <b:Author>
        <b:NameList>
          <b:Person>
            <b:Last>Ribeiro</b:Last>
            <b:First>C.</b:First>
          </b:Person>
        </b:NameList>
      </b:Author>
    </b:Author>
    <b:Title>Reinforcement Learning Agents</b:Title>
    <b:Year>2002</b:Year>
    <b:Month>Mei</b:Month>
    <b:Edition>17</b:Edition>
    <b:YearAccessed>2022</b:YearAccessed>
    <b:MonthAccessed>October</b:MonthAccessed>
    <b:DayAccessed>22</b:DayAccessed>
    <b:URL>https://link.springer.com/article/10.1023/A:1015008417172</b:URL>
    <b:DOI>10.1023/A:1015008417172</b:DOI>
    <b:InternetSiteTitle>Springer</b:InternetSiteTitle>
    <b:JournalName>Artificial Intelligence Review</b:JournalName>
    <b:Pages>223-250</b:Pages>
    <b:Issue>17</b:Issue>
    <b:RefOrder>6</b:RefOrder>
  </b:Source>
  <b:Source>
    <b:Tag>Wat89</b:Tag>
    <b:SourceType>Report</b:SourceType>
    <b:Guid>{478190B7-C253-4BDC-BB1B-D389390231E8}</b:Guid>
    <b:Title>Learning from Delayed Rewads</b:Title>
    <b:Year>1989</b:Year>
    <b:Publisher>King's College</b:Publisher>
    <b:City>londen</b:City>
    <b:Author>
      <b:Author>
        <b:NameList>
          <b:Person>
            <b:Last>Watkins</b:Last>
            <b:Middle>J.C.H.</b:Middle>
            <b:First>Christopher</b:First>
          </b:Person>
        </b:NameList>
      </b:Author>
    </b:Author>
    <b:Institution>Universiteit van Londen</b:Institution>
    <b:YearAccessed>2022</b:YearAccessed>
    <b:MonthAccessed>October </b:MonthAccessed>
    <b:DayAccessed>22</b:DayAccessed>
    <b:URL>https://d1wqtxts1xzle7.cloudfront.net/50360235/Learning_from_delayed_rewards_20161116-28282-v2pwvq-with-cover-page-v2.pdf?Expires=1667393292&amp;Signature=cezNhPSViN3aGLjPJp0SeOBX4KJpWLDJ4cSgXcszCLWuUrwDHN37hD74Z7TiIsndSSHRhTji4M6-wIUcKWKt5W8sjTQO7JM76JeXcShX</b:URL>
    <b:RefOrder>19</b:RefOrder>
  </b:Source>
  <b:Source>
    <b:Tag>Alp22</b:Tag>
    <b:SourceType>InternetSite</b:SourceType>
    <b:Guid>{1BCF027D-1DBD-472E-AA6B-7A38D4CD260F}</b:Guid>
    <b:Title>AlphaGo</b:Title>
    <b:InternetSiteTitle>Deepmind</b:InternetSiteTitle>
    <b:URL>https://www.deepmind.com/research/highlighted-research/alphago</b:URL>
    <b:YearAccessed>2022</b:YearAccessed>
    <b:MonthAccessed>November</b:MonthAccessed>
    <b:DayAccessed>1</b:DayAccessed>
    <b:Year>2017</b:Year>
    <b:RefOrder>7</b:RefOrder>
  </b:Source>
  <b:Source>
    <b:Tag>Mau20</b:Tag>
    <b:SourceType>JournalArticle</b:SourceType>
    <b:Guid>{28CFD417-D15C-4AAF-9A4C-B4D69D58DFDD}</b:Guid>
    <b:Title>A review on Linear Regression Comprehensive in Machine Learning</b:Title>
    <b:Year>2020</b:Year>
    <b:Author>
      <b:Author>
        <b:NameList>
          <b:Person>
            <b:Last>Maulad</b:Last>
            <b:Middle>Hussen</b:Middle>
            <b:First>Dastan</b:First>
          </b:Person>
          <b:Person>
            <b:Last>Abdulazeez</b:Last>
            <b:Middle>Mohsin</b:Middle>
            <b:First>Adnan</b:First>
          </b:Person>
        </b:NameList>
      </b:Author>
    </b:Author>
    <b:Pages>104-147</b:Pages>
    <b:YearAccessed>2022</b:YearAccessed>
    <b:MonthAccessed>November</b:MonthAccessed>
    <b:DayAccessed>2</b:DayAccessed>
    <b:URL>https://jastt.org/index.php/jasttpath/article/download/57/20</b:URL>
    <b:PeriodicalTitle>Journal of Applies Science and Technology Trends</b:PeriodicalTitle>
    <b:Issue>4</b:Issue>
    <b:JournalName>Journal of Applies Science and Technology Trends</b:JournalName>
    <b:RefOrder>10</b:RefOrder>
  </b:Source>
  <b:Source>
    <b:Tag>Qin20</b:Tag>
    <b:SourceType>BookSection</b:SourceType>
    <b:Guid>{2EFFE340-21EF-461D-B2A7-CB8BAFC290DC}</b:Guid>
    <b:Title>Machine Learning Basics</b:Title>
    <b:Year>2020</b:Year>
    <b:Pages>11-23</b:Pages>
    <b:Author>
      <b:Author>
        <b:NameList>
          <b:Person>
            <b:Last>Qin</b:Last>
            <b:First>T</b:First>
          </b:Person>
        </b:NameList>
      </b:Author>
    </b:Author>
    <b:Publisher>Springer</b:Publisher>
    <b:CountryRegion>Singapore</b:CountryRegion>
    <b:StandardNumber>ISBN 978-98-15-8883-9 / 978-981-15-8884-6</b:StandardNumber>
    <b:YearAccessed>2022</b:YearAccessed>
    <b:MonthAccessed>November</b:MonthAccessed>
    <b:DayAccessed>7</b:DayAccessed>
    <b:DOI>https://doi.org/10.1007/978-981-15-8884-6_2</b:DOI>
    <b:BookTitle>Dual Learning</b:BookTitle>
    <b:RefOrder>13</b:RefOrder>
  </b:Source>
  <b:Source>
    <b:Tag>Mar20</b:Tag>
    <b:SourceType>ElectronicSource</b:SourceType>
    <b:Guid>{2CF20029-215D-46F0-9203-9D46E86270BB}</b:Guid>
    <b:Title>Unsupervised Learning</b:Title>
    <b:Year>2020</b:Year>
    <b:Author>
      <b:Artist>
        <b:NameList>
          <b:Person>
            <b:Last>Youngson</b:Last>
            <b:First>Marko</b:First>
          </b:Person>
        </b:NameList>
      </b:Artist>
      <b:Author>
        <b:NameList>
          <b:Person>
            <b:Last>Youngson</b:Last>
            <b:First>Marko</b:First>
          </b:Person>
        </b:NameList>
      </b:Author>
    </b:Author>
    <b:Institution>Medium</b:Institution>
    <b:YearAccessed>2022</b:YearAccessed>
    <b:MonthAccessed>November</b:MonthAccessed>
    <b:DayAccessed>9</b:DayAccessed>
    <b:URL>https://mark-youngson5.medium.com/artificial-intelligence-the-beginning-of-a-new-era-3e3838807887</b:URL>
    <b:Month>Oktober</b:Month>
    <b:Day>5</b:Day>
    <b:RefOrder>15</b:RefOrder>
  </b:Source>
  <b:Source>
    <b:Tag>Kár18</b:Tag>
    <b:SourceType>ArticleInAPeriodical</b:SourceType>
    <b:Guid>{E90C6D48-AC9B-4FB9-BBBA-D1D73CEB1868}</b:Guid>
    <b:Title>Unsupervised Clustering for Deep Learning: A tutorial survey</b:Title>
    <b:Year>2018</b:Year>
    <b:PeriodicalTitle>Acta Polytechnica Hungarica</b:PeriodicalTitle>
    <b:Author>
      <b:Author>
        <b:NameList>
          <b:Person>
            <b:Last>Károly</b:Last>
            <b:Middle>István</b:Middle>
            <b:First>Artúr</b:First>
          </b:Person>
          <b:Person>
            <b:Last>Fullér</b:Last>
            <b:First>Róbert</b:First>
          </b:Person>
          <b:Person>
            <b:Last>Galambos</b:Last>
            <b:First>Péter</b:First>
          </b:Person>
        </b:NameList>
      </b:Author>
    </b:Author>
    <b:Edition>15</b:Edition>
    <b:Issue>8</b:Issue>
    <b:YearAccessed>2022</b:YearAccessed>
    <b:MonthAccessed>November</b:MonthAccessed>
    <b:DayAccessed>7</b:DayAccessed>
    <b:DOI>10.12700/APH.15.8.2018.8.2</b:DOI>
    <b:RefOrder>17</b:RefOrder>
  </b:Source>
  <b:Source>
    <b:Tag>Mat221</b:Tag>
    <b:SourceType>ElectronicSource</b:SourceType>
    <b:Guid>{08386C1F-FE28-4D2C-B7CC-2C6BFCDDEA92}</b:Guid>
    <b:Title>Dendrogram</b:Title>
    <b:Year>2022</b:Year>
    <b:Author>
      <b:Author>
        <b:NameList>
          <b:Person>
            <b:Last>Mathworks</b:Last>
          </b:Person>
        </b:NameList>
      </b:Author>
    </b:Author>
    <b:YearAccessed>2022</b:YearAccessed>
    <b:MonthAccessed>Oktober</b:MonthAccessed>
    <b:DayAccessed>7</b:DayAccessed>
    <b:URL>https://nl.mathworks.com/help/stats/dendrogram.html</b:URL>
    <b:RefOrder>18</b:RefOrder>
  </b:Source>
  <b:Source>
    <b:Tag>HSu21</b:Tag>
    <b:SourceType>ElectronicSource</b:SourceType>
    <b:Guid>{5B8E4171-17BD-4ECC-8B21-E76843FCB684}</b:Guid>
    <b:Author>
      <b:Author>
        <b:NameList>
          <b:Person>
            <b:Last>Suresha</b:Last>
            <b:First>H.</b:First>
          </b:Person>
        </b:NameList>
      </b:Author>
    </b:Author>
    <b:Title>Cluster analysys in Machine Learning</b:Title>
    <b:Year>2021</b:Year>
    <b:Month>Januari</b:Month>
    <b:Day>12</b:Day>
    <b:YearAccessed>2022</b:YearAccessed>
    <b:MonthAccessed>Oktober</b:MonthAccessed>
    <b:DayAccessed>7</b:DayAccessed>
    <b:URL>https://medium.com/mlearning-ai/cluster-analysis-6757d6c6acc9</b:URL>
    <b:RefOrder>14</b:RefOrder>
  </b:Source>
  <b:Source>
    <b:Tag>Mah13</b:Tag>
    <b:SourceType>ArticleInAPeriodical</b:SourceType>
    <b:Guid>{A50E363A-A9F1-47DB-BDCA-04585CA19AF3}</b:Guid>
    <b:Title>Automatic Detection and Classification of Alzheimer's Disease</b:Title>
    <b:Year>2013</b:Year>
    <b:Month>July</b:Month>
    <b:Day>9</b:Day>
    <b:Author>
      <b:Author>
        <b:NameList>
          <b:Person>
            <b:Last>Mahmood</b:Last>
            <b:First>Rigel</b:First>
          </b:Person>
          <b:Person>
            <b:Last>Ghimire</b:Last>
            <b:First>Bishad</b:First>
          </b:Person>
        </b:NameList>
      </b:Author>
    </b:Author>
    <b:Edition>Jaar</b:Edition>
    <b:DOI>10.1109/IWSSIP.2013.6623471</b:DOI>
    <b:PeriodicalTitle>International Conference on Systems, Signals and Image Processing</b:PeriodicalTitle>
    <b:Issue>20</b:Issue>
    <b:RefOrder>9</b:RefOrder>
  </b:Source>
  <b:Source>
    <b:Tag>Wat92</b:Tag>
    <b:SourceType>ArticleInAPeriodical</b:SourceType>
    <b:Guid>{12D1D68F-4B40-4FFB-818D-C560C22C3189}</b:Guid>
    <b:Title>Q-Learning</b:Title>
    <b:PeriodicalTitle>Machine Learning</b:PeriodicalTitle>
    <b:Year>1992</b:Year>
    <b:Month>Mei</b:Month>
    <b:Pages>279–292</b:Pages>
    <b:Author>
      <b:Author>
        <b:NameList>
          <b:Person>
            <b:Last>Watkins</b:Last>
            <b:First>Chistopher</b:First>
          </b:Person>
          <b:Person>
            <b:Last>Dayan</b:Last>
            <b:First>Peter</b:First>
          </b:Person>
        </b:NameList>
      </b:Author>
    </b:Author>
    <b:YearAccessed>2022</b:YearAccessed>
    <b:DOI>https://doi.org/10.1007/BF00992698</b:DOI>
    <b:Issue>8</b:Issue>
    <b:MonthAccessed>Oktober</b:MonthAccessed>
    <b:DayAccessed>22</b:DayAccessed>
    <b:RefOrder>20</b:RefOrder>
  </b:Source>
  <b:Source>
    <b:Tag>Tra20</b:Tag>
    <b:SourceType>ElectronicSource</b:SourceType>
    <b:Guid>{9F871E5D-E93C-477E-8E5C-D5ABBFFF7C04}</b:Guid>
    <b:Title>Multiple Linear Regression</b:Title>
    <b:Year>2020</b:Year>
    <b:Author>
      <b:Author>
        <b:NameList>
          <b:Person>
            <b:Last>Tranmer</b:Last>
            <b:First>Mark</b:First>
          </b:Person>
          <b:Person>
            <b:Last>Murphy</b:Last>
            <b:First>Jen</b:First>
          </b:Person>
          <b:Person>
            <b:Last>Elliot</b:Last>
            <b:First>Mark</b:First>
          </b:Person>
          <b:Person>
            <b:Last>Pampaka</b:Last>
            <b:First>Maria</b:First>
          </b:Person>
        </b:NameList>
      </b:Author>
    </b:Author>
    <b:Edition>2</b:Edition>
    <b:YearAccessed>2022</b:YearAccessed>
    <b:MonthAccessed>November</b:MonthAccessed>
    <b:DayAccessed>21</b:DayAccessed>
    <b:URL>http://hummedia.manchester.ac.uk/institutes/cmist/archive-publications/working-papers/2020/multiple-linear-regression.pdf</b:URL>
    <b:RefOrder>12</b:RefOrder>
  </b:Source>
  <b:Source>
    <b:Tag>Joh</b:Tag>
    <b:SourceType>Art</b:SourceType>
    <b:Guid>{CD922C38-CD45-4489-80F6-9A3C8C9B2D99}</b:Guid>
    <b:Title>Classification</b:Title>
    <b:Author>
      <b:Artist>
        <b:NameList>
          <b:Person>
            <b:Last>Terra</b:Last>
            <b:First>John</b:First>
          </b:Person>
        </b:NameList>
      </b:Artist>
    </b:Author>
    <b:City>https://www.simplilearn.com/regression-vs-classification-in-machine-learning-article</b:City>
    <b:Year>2022</b:Year>
    <b:RefOrder>8</b:RefOrder>
  </b:Source>
  <b:Source>
    <b:Tag>Ser19</b:Tag>
    <b:SourceType>Report</b:SourceType>
    <b:Guid>{5856B128-D261-4236-B04E-D114DB559D2B}</b:Guid>
    <b:Title>Unsupervised Learning: Clustering</b:Title>
    <b:Year>2019</b:Year>
    <b:Author>
      <b:Author>
        <b:NameList>
          <b:Person>
            <b:Last>Serra</b:Last>
            <b:First>Angela</b:First>
          </b:Person>
          <b:Person>
            <b:Last>Tagliaferri</b:Last>
            <b:First>Roberto</b:First>
          </b:Person>
        </b:NameList>
      </b:Author>
    </b:Author>
    <b:YearAccessed>2022</b:YearAccessed>
    <b:MonthAccessed>Oktober</b:MonthAccessed>
    <b:DayAccessed>7</b:DayAccessed>
    <b:URL>https://www.researchgate.net/profile/Angela-Serra-3/publication/322543367_Unsupervised_Learning_Clustering/links/5a6f7680458515015e616155/Unsupervised-Learning-Clustering.pdf</b:URL>
    <b:JournalName>Reference Module in Life Sciences</b:JournalName>
    <b:Pages>1</b:Pages>
    <b:RefOrder>16</b:RefOrder>
  </b:Source>
  <b:Source>
    <b:Tag>Mat</b:Tag>
    <b:SourceType>Art</b:SourceType>
    <b:Guid>{E5360A28-B39C-4248-84B7-6D476472A1F6}</b:Guid>
    <b:Author>
      <b:Artist>
        <b:NameList>
          <b:Person>
            <b:Last>Mathworks</b:Last>
          </b:Person>
        </b:NameList>
      </b:Artist>
    </b:Author>
    <b:Title>Multiple linear regression</b:Title>
    <b:Institution>Mathlab</b:Institution>
    <b:YearAccessed>2022</b:YearAccessed>
    <b:MonthAccessed>November</b:MonthAccessed>
    <b:DayAccessed>21</b:DayAccessed>
    <b:URL>https://nl.mathworks.com/help/stats/regress.html</b:URL>
    <b:Year>2006</b:Year>
    <b:RefOrder>11</b:RefOrder>
  </b:Source>
</b:Sources>
</file>

<file path=customXml/itemProps1.xml><?xml version="1.0" encoding="utf-8"?>
<ds:datastoreItem xmlns:ds="http://schemas.openxmlformats.org/officeDocument/2006/customXml" ds:itemID="{1A03B970-AF58-4052-99D1-BECBB77707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437018-2bbe-4ba1-af47-36534145f96b"/>
    <ds:schemaRef ds:uri="18298368-e04f-44f4-910f-08347d6ec8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D262B9-6FB0-4FA9-AD94-F9AFE3BAD35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178937-DA31-4B3F-9249-8DD3AB89C7C5}">
  <ds:schemaRefs>
    <ds:schemaRef ds:uri="http://schemas.microsoft.com/sharepoint/v3/contenttype/forms"/>
  </ds:schemaRefs>
</ds:datastoreItem>
</file>

<file path=customXml/itemProps4.xml><?xml version="1.0" encoding="utf-8"?>
<ds:datastoreItem xmlns:ds="http://schemas.openxmlformats.org/officeDocument/2006/customXml" ds:itemID="{9ECB80CC-E509-42DA-8BEA-AE5A5C8C6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Studieverslag met foto</Template>
  <TotalTime>0</TotalTime>
  <Pages>25</Pages>
  <Words>6324</Words>
  <Characters>34784</Characters>
  <Application>Microsoft Office Word</Application>
  <DocSecurity>0</DocSecurity>
  <Lines>289</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Jeroen Arts</dc:creator>
  <cp:keywords/>
  <dc:description/>
  <cp:lastModifiedBy>Arts,Jeroen J.M.J.E.</cp:lastModifiedBy>
  <cp:revision>2</cp:revision>
  <cp:lastPrinted>2022-11-24T20:00:00Z</cp:lastPrinted>
  <dcterms:created xsi:type="dcterms:W3CDTF">2023-01-15T10:48:00Z</dcterms:created>
  <dcterms:modified xsi:type="dcterms:W3CDTF">2023-01-15T10:48:00Z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0x0101005337D85498F26548ADA9F3E5F3EDD8AE</vt:lpwstr>
  </property>
</Properties>
</file>